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4BF5" w14:textId="77777777" w:rsidR="00896157" w:rsidRPr="00F718FF" w:rsidRDefault="00896157" w:rsidP="00896157">
      <w:pPr>
        <w:pStyle w:val="3"/>
        <w:shd w:val="clear" w:color="auto" w:fill="FFFFFF"/>
        <w:spacing w:after="240" w:line="450" w:lineRule="atLeast"/>
        <w:rPr>
          <w:rFonts w:ascii="Calibri" w:hAnsi="Calibri" w:cs="Calibri"/>
          <w:color w:val="0F1115"/>
        </w:rPr>
      </w:pPr>
      <w:r w:rsidRPr="00F718FF">
        <w:rPr>
          <w:rStyle w:val="af0"/>
          <w:rFonts w:ascii="Calibri" w:hAnsi="Calibri" w:cs="Calibri"/>
          <w:b w:val="0"/>
          <w:bCs w:val="0"/>
          <w:color w:val="0F1115"/>
        </w:rPr>
        <w:t>Техническое задание на разработку серверной части платформы «Питомец+»</w:t>
      </w:r>
    </w:p>
    <w:p w14:paraId="0608E4AD" w14:textId="77777777" w:rsidR="00896157" w:rsidRPr="00F718FF" w:rsidRDefault="00896157" w:rsidP="00896157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1. Цель продукта</w:t>
      </w:r>
      <w:r w:rsidRPr="00F718FF">
        <w:rPr>
          <w:rFonts w:ascii="Calibri" w:hAnsi="Calibri" w:cs="Calibri"/>
          <w:color w:val="0F1115"/>
          <w:sz w:val="28"/>
          <w:szCs w:val="28"/>
        </w:rPr>
        <w:br/>
      </w:r>
      <w:r w:rsidR="00825064" w:rsidRPr="00F718FF">
        <w:rPr>
          <w:rFonts w:ascii="Calibri" w:hAnsi="Calibri" w:cs="Calibri"/>
          <w:color w:val="0F1115"/>
          <w:sz w:val="28"/>
          <w:szCs w:val="28"/>
        </w:rPr>
        <w:t>Сервис «Питомец+»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</w:t>
      </w:r>
      <w:r w:rsidR="00825064" w:rsidRPr="00F718FF">
        <w:rPr>
          <w:rFonts w:ascii="Calibri" w:hAnsi="Calibri" w:cs="Calibri"/>
          <w:color w:val="0F1115"/>
          <w:sz w:val="28"/>
          <w:szCs w:val="28"/>
        </w:rPr>
        <w:t>это</w:t>
      </w:r>
      <w:r w:rsidRPr="00F718FF">
        <w:rPr>
          <w:rFonts w:ascii="Calibri" w:hAnsi="Calibri" w:cs="Calibri"/>
          <w:color w:val="0F1115"/>
          <w:sz w:val="28"/>
          <w:szCs w:val="28"/>
        </w:rPr>
        <w:t> 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полноценн</w:t>
      </w:r>
      <w:r w:rsidR="00825064"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ая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 экосистем</w:t>
      </w:r>
      <w:r w:rsidR="007C11BF"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а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 для жизни с питомцем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. Главная ценность </w:t>
      </w:r>
      <w:r w:rsidR="002A389D" w:rsidRPr="00F718FF">
        <w:rPr>
          <w:rFonts w:ascii="Calibri" w:hAnsi="Calibri" w:cs="Calibri"/>
          <w:color w:val="0F1115"/>
          <w:sz w:val="28"/>
          <w:szCs w:val="28"/>
        </w:rPr>
        <w:t>–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глубок</w:t>
      </w:r>
      <w:r w:rsidR="00825064" w:rsidRPr="00F718FF">
        <w:rPr>
          <w:rFonts w:ascii="Calibri" w:hAnsi="Calibri" w:cs="Calibri"/>
          <w:color w:val="0F1115"/>
          <w:sz w:val="28"/>
          <w:szCs w:val="28"/>
        </w:rPr>
        <w:t>ая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интеграци</w:t>
      </w:r>
      <w:r w:rsidR="00825064" w:rsidRPr="00F718FF">
        <w:rPr>
          <w:rFonts w:ascii="Calibri" w:hAnsi="Calibri" w:cs="Calibri"/>
          <w:color w:val="0F1115"/>
          <w:sz w:val="28"/>
          <w:szCs w:val="28"/>
        </w:rPr>
        <w:t>я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всех сервисов вокруг единого цифрового профиля животного (</w:t>
      </w:r>
      <w:proofErr w:type="spellStart"/>
      <w:r w:rsidRPr="00EA2F99">
        <w:rPr>
          <w:rFonts w:ascii="Calibri" w:hAnsi="Calibri" w:cs="Calibri"/>
          <w:i/>
          <w:iCs/>
          <w:color w:val="0F1115"/>
          <w:sz w:val="28"/>
          <w:szCs w:val="28"/>
        </w:rPr>
        <w:t>PetID</w:t>
      </w:r>
      <w:proofErr w:type="spellEnd"/>
      <w:r w:rsidRPr="00F718FF">
        <w:rPr>
          <w:rFonts w:ascii="Calibri" w:hAnsi="Calibri" w:cs="Calibri"/>
          <w:color w:val="0F1115"/>
          <w:sz w:val="28"/>
          <w:szCs w:val="28"/>
        </w:rPr>
        <w:t>). Это должно стать незаменимым ежедневным инструментом для ответственного владельца, который заботится о здоровье, воспитании, питании и безопасности своего друга.</w:t>
      </w:r>
    </w:p>
    <w:p w14:paraId="1E397F44" w14:textId="77777777" w:rsidR="00896157" w:rsidRPr="00F718FF" w:rsidRDefault="00896157" w:rsidP="00896157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2. Почему это масштабно?</w:t>
      </w:r>
      <w:r w:rsidRPr="00F718FF">
        <w:rPr>
          <w:rFonts w:ascii="Calibri" w:hAnsi="Calibri" w:cs="Calibri"/>
          <w:color w:val="0F1115"/>
          <w:sz w:val="28"/>
          <w:szCs w:val="28"/>
        </w:rPr>
        <w:br/>
      </w:r>
      <w:r w:rsidR="002A389D" w:rsidRPr="00F718FF">
        <w:rPr>
          <w:rFonts w:ascii="Calibri" w:hAnsi="Calibri" w:cs="Calibri"/>
          <w:color w:val="0F1115"/>
          <w:sz w:val="28"/>
          <w:szCs w:val="28"/>
        </w:rPr>
        <w:t>Основная идея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</w:t>
      </w:r>
      <w:r w:rsidR="002A389D" w:rsidRPr="00F718FF">
        <w:rPr>
          <w:rFonts w:ascii="Calibri" w:hAnsi="Calibri" w:cs="Calibri"/>
          <w:color w:val="0F1115"/>
          <w:sz w:val="28"/>
          <w:szCs w:val="28"/>
        </w:rPr>
        <w:t>–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персонализация, автоматизация, связь данных</w:t>
      </w:r>
      <w:r w:rsidR="002A389D" w:rsidRPr="00F718FF">
        <w:rPr>
          <w:rFonts w:ascii="Calibri" w:hAnsi="Calibri" w:cs="Calibri"/>
          <w:color w:val="0F1115"/>
          <w:sz w:val="28"/>
          <w:szCs w:val="28"/>
        </w:rPr>
        <w:t xml:space="preserve">, которые </w:t>
      </w:r>
      <w:r w:rsidRPr="00F718FF">
        <w:rPr>
          <w:rFonts w:ascii="Calibri" w:hAnsi="Calibri" w:cs="Calibri"/>
          <w:color w:val="0F1115"/>
          <w:sz w:val="28"/>
          <w:szCs w:val="28"/>
        </w:rPr>
        <w:t>должн</w:t>
      </w:r>
      <w:r w:rsidR="002A389D" w:rsidRPr="00F718FF">
        <w:rPr>
          <w:rFonts w:ascii="Calibri" w:hAnsi="Calibri" w:cs="Calibri"/>
          <w:color w:val="0F1115"/>
          <w:sz w:val="28"/>
          <w:szCs w:val="28"/>
        </w:rPr>
        <w:t>ы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происходить на сервере. </w:t>
      </w:r>
      <w:r w:rsidR="002A389D" w:rsidRPr="00F718FF">
        <w:rPr>
          <w:rFonts w:ascii="Calibri" w:hAnsi="Calibri" w:cs="Calibri"/>
          <w:color w:val="0F1115"/>
          <w:sz w:val="28"/>
          <w:szCs w:val="28"/>
        </w:rPr>
        <w:t>Н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ужен мощный, умный и безотказный </w:t>
      </w:r>
      <w:proofErr w:type="spellStart"/>
      <w:r w:rsidRPr="00F718FF">
        <w:rPr>
          <w:rFonts w:ascii="Calibri" w:hAnsi="Calibri" w:cs="Calibri"/>
          <w:color w:val="0F1115"/>
          <w:sz w:val="28"/>
          <w:szCs w:val="28"/>
        </w:rPr>
        <w:t>back-end</w:t>
      </w:r>
      <w:proofErr w:type="spellEnd"/>
      <w:r w:rsidRPr="00F718FF">
        <w:rPr>
          <w:rFonts w:ascii="Calibri" w:hAnsi="Calibri" w:cs="Calibri"/>
          <w:color w:val="0F1115"/>
          <w:sz w:val="28"/>
          <w:szCs w:val="28"/>
        </w:rPr>
        <w:t xml:space="preserve">, который будет безопасно хранить все данные и обеспечит </w:t>
      </w:r>
      <w:r w:rsidR="008F26AA">
        <w:rPr>
          <w:rFonts w:ascii="Calibri" w:hAnsi="Calibri" w:cs="Calibri"/>
          <w:color w:val="0F1115"/>
          <w:sz w:val="28"/>
          <w:szCs w:val="28"/>
        </w:rPr>
        <w:t>слаженную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работу </w:t>
      </w:r>
      <w:r w:rsidR="00EA2F99">
        <w:rPr>
          <w:rFonts w:ascii="Calibri" w:hAnsi="Calibri" w:cs="Calibri"/>
          <w:color w:val="0F1115"/>
          <w:sz w:val="28"/>
          <w:szCs w:val="28"/>
        </w:rPr>
        <w:t>всех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взаимосвязанных функций.</w:t>
      </w:r>
    </w:p>
    <w:p w14:paraId="1ED412F2" w14:textId="77777777" w:rsidR="00896157" w:rsidRPr="00F718FF" w:rsidRDefault="0084534F" w:rsidP="00896157">
      <w:pPr>
        <w:spacing w:before="480" w:after="4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 w:rsidR="0084534F">
        <w:rPr>
          <w:rFonts w:ascii="Calibri" w:hAnsi="Calibri" w:cs="Calibri"/>
          <w:noProof/>
          <w:sz w:val="28"/>
          <w:szCs w:val="28"/>
        </w:rPr>
        <w:pict w14:anchorId="72EC2733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48E78D14" w14:textId="77777777" w:rsidR="00896157" w:rsidRPr="00F718FF" w:rsidRDefault="00896157" w:rsidP="00896157">
      <w:pPr>
        <w:pStyle w:val="4"/>
        <w:shd w:val="clear" w:color="auto" w:fill="FFFFFF"/>
        <w:spacing w:before="240" w:after="240" w:line="420" w:lineRule="atLeast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hAnsi="Calibri" w:cs="Calibri"/>
          <w:b w:val="0"/>
          <w:bCs w:val="0"/>
          <w:color w:val="0F1115"/>
          <w:sz w:val="28"/>
          <w:szCs w:val="28"/>
        </w:rPr>
        <w:t xml:space="preserve">БЛОК 1: ФУНДАМЕНТ </w:t>
      </w:r>
      <w:r w:rsidR="002A389D" w:rsidRPr="00F718FF">
        <w:rPr>
          <w:rStyle w:val="af0"/>
          <w:rFonts w:ascii="Calibri" w:hAnsi="Calibri" w:cs="Calibri"/>
          <w:b w:val="0"/>
          <w:bCs w:val="0"/>
          <w:color w:val="0F1115"/>
          <w:sz w:val="28"/>
          <w:szCs w:val="28"/>
        </w:rPr>
        <w:t>–</w:t>
      </w:r>
      <w:r w:rsidRPr="00F718FF">
        <w:rPr>
          <w:rStyle w:val="af0"/>
          <w:rFonts w:ascii="Calibri" w:hAnsi="Calibri" w:cs="Calibri"/>
          <w:b w:val="0"/>
          <w:bCs w:val="0"/>
          <w:color w:val="0F1115"/>
          <w:sz w:val="28"/>
          <w:szCs w:val="28"/>
        </w:rPr>
        <w:t xml:space="preserve"> УЧЕТНЫЕ ЗАПИСИ И ПРОФИЛИ</w:t>
      </w:r>
    </w:p>
    <w:p w14:paraId="761C16D2" w14:textId="77777777" w:rsidR="00896157" w:rsidRPr="00F718FF" w:rsidRDefault="00896157" w:rsidP="00896157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yellow"/>
        </w:rPr>
        <w:t>1.1. Пользователь и его роль в системе</w:t>
      </w:r>
      <w:r w:rsidRPr="00F718FF">
        <w:rPr>
          <w:rFonts w:ascii="Calibri" w:hAnsi="Calibri" w:cs="Calibri"/>
          <w:color w:val="0F1115"/>
          <w:sz w:val="28"/>
          <w:szCs w:val="28"/>
        </w:rPr>
        <w:br/>
        <w:t>В системе должны быть предусмотрены следующие типы аккаунтов, каждый со своим набором прав и возможностей:</w:t>
      </w:r>
    </w:p>
    <w:p w14:paraId="2EA47F56" w14:textId="77777777" w:rsidR="00896157" w:rsidRPr="000868C4" w:rsidRDefault="00896157" w:rsidP="00DD7B8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  <w:highlight w:val="yellow"/>
        </w:rPr>
      </w:pPr>
      <w:r w:rsidRPr="000868C4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yellow"/>
        </w:rPr>
        <w:t>Владелец:</w:t>
      </w:r>
      <w:r w:rsidRPr="000868C4">
        <w:rPr>
          <w:rFonts w:ascii="Calibri" w:hAnsi="Calibri" w:cs="Calibri"/>
          <w:color w:val="0F1115"/>
          <w:sz w:val="28"/>
          <w:szCs w:val="28"/>
          <w:highlight w:val="yellow"/>
        </w:rPr>
        <w:t> Основной пользователь. Может создавать профили питомцев, делать заказы, пользоваться всеми сервисами.</w:t>
      </w:r>
    </w:p>
    <w:p w14:paraId="77B5C242" w14:textId="77777777" w:rsidR="00896157" w:rsidRPr="000868C4" w:rsidRDefault="00896157" w:rsidP="00DD7B81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  <w:highlight w:val="green"/>
        </w:rPr>
      </w:pPr>
      <w:r w:rsidRPr="000868C4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green"/>
        </w:rPr>
        <w:t>Администратор</w:t>
      </w:r>
      <w:proofErr w:type="gramStart"/>
      <w:r w:rsidRPr="000868C4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green"/>
        </w:rPr>
        <w:t>:</w:t>
      </w:r>
      <w:r w:rsidRPr="000868C4">
        <w:rPr>
          <w:rFonts w:ascii="Calibri" w:hAnsi="Calibri" w:cs="Calibri"/>
          <w:color w:val="0F1115"/>
          <w:sz w:val="28"/>
          <w:szCs w:val="28"/>
          <w:highlight w:val="green"/>
        </w:rPr>
        <w:t> Имеет</w:t>
      </w:r>
      <w:proofErr w:type="gramEnd"/>
      <w:r w:rsidRPr="000868C4">
        <w:rPr>
          <w:rFonts w:ascii="Calibri" w:hAnsi="Calibri" w:cs="Calibri"/>
          <w:color w:val="0F1115"/>
          <w:sz w:val="28"/>
          <w:szCs w:val="28"/>
          <w:highlight w:val="green"/>
        </w:rPr>
        <w:t xml:space="preserve"> полный доступ к управлению контентом (товары, статьи, места) и пользователями.</w:t>
      </w:r>
    </w:p>
    <w:p w14:paraId="12EA4AC7" w14:textId="77777777" w:rsidR="00896157" w:rsidRPr="00F718FF" w:rsidRDefault="00896157" w:rsidP="00896157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yellow"/>
        </w:rPr>
        <w:t xml:space="preserve">1.2. Сердце системы </w:t>
      </w:r>
      <w:r w:rsidR="002A389D"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yellow"/>
        </w:rPr>
        <w:t>–</w:t>
      </w: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yellow"/>
        </w:rPr>
        <w:t xml:space="preserve"> </w:t>
      </w:r>
      <w:proofErr w:type="spellStart"/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yellow"/>
        </w:rPr>
        <w:t>PetID</w:t>
      </w:r>
      <w:proofErr w:type="spellEnd"/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yellow"/>
        </w:rPr>
        <w:t xml:space="preserve"> (Цифровой паспорт питомца)</w:t>
      </w:r>
      <w:r w:rsidRPr="00F718FF">
        <w:rPr>
          <w:rFonts w:ascii="Calibri" w:hAnsi="Calibri" w:cs="Calibri"/>
          <w:color w:val="0F1115"/>
          <w:sz w:val="28"/>
          <w:szCs w:val="28"/>
        </w:rPr>
        <w:br/>
        <w:t>Это ключев</w:t>
      </w:r>
      <w:r w:rsidR="008F26AA">
        <w:rPr>
          <w:rFonts w:ascii="Calibri" w:hAnsi="Calibri" w:cs="Calibri"/>
          <w:color w:val="0F1115"/>
          <w:sz w:val="28"/>
          <w:szCs w:val="28"/>
        </w:rPr>
        <w:t>ой элемент платформы</w:t>
      </w:r>
      <w:r w:rsidRPr="00F718FF">
        <w:rPr>
          <w:rFonts w:ascii="Calibri" w:hAnsi="Calibri" w:cs="Calibri"/>
          <w:color w:val="0F1115"/>
          <w:sz w:val="28"/>
          <w:szCs w:val="28"/>
        </w:rPr>
        <w:t>, котор</w:t>
      </w:r>
      <w:r w:rsidR="008F26AA">
        <w:rPr>
          <w:rFonts w:ascii="Calibri" w:hAnsi="Calibri" w:cs="Calibri"/>
          <w:color w:val="0F1115"/>
          <w:sz w:val="28"/>
          <w:szCs w:val="28"/>
        </w:rPr>
        <w:t>ый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связывает между собой все остальные модули. Для каждого питомца нужно хранить:</w:t>
      </w:r>
    </w:p>
    <w:p w14:paraId="41435DE1" w14:textId="284127C0" w:rsidR="00896157" w:rsidRPr="009215CA" w:rsidRDefault="00896157" w:rsidP="00DD7B8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Базовый паспорт:</w:t>
      </w:r>
      <w:r w:rsidRPr="009215CA">
        <w:rPr>
          <w:rFonts w:ascii="Calibri" w:hAnsi="Calibri" w:cs="Calibri"/>
          <w:color w:val="0F1115"/>
          <w:sz w:val="28"/>
          <w:szCs w:val="28"/>
        </w:rPr>
        <w:t> Имя, вид (ко</w:t>
      </w:r>
      <w:r w:rsidR="008F26AA" w:rsidRPr="009215CA">
        <w:rPr>
          <w:rFonts w:ascii="Calibri" w:hAnsi="Calibri" w:cs="Calibri"/>
          <w:color w:val="0F1115"/>
          <w:sz w:val="28"/>
          <w:szCs w:val="28"/>
        </w:rPr>
        <w:t>шка</w:t>
      </w:r>
      <w:r w:rsidRPr="009215CA">
        <w:rPr>
          <w:rFonts w:ascii="Calibri" w:hAnsi="Calibri" w:cs="Calibri"/>
          <w:color w:val="0F1115"/>
          <w:sz w:val="28"/>
          <w:szCs w:val="28"/>
        </w:rPr>
        <w:t>/собака/др.), порода, дата рождения, пол, фото, статус кастрации</w:t>
      </w:r>
      <w:r w:rsidR="000868C4" w:rsidRPr="009215CA">
        <w:rPr>
          <w:rFonts w:ascii="Calibri" w:hAnsi="Calibri" w:cs="Calibri"/>
          <w:color w:val="0F1115"/>
          <w:sz w:val="28"/>
          <w:szCs w:val="28"/>
        </w:rPr>
        <w:t>, стерилизации, Список любимых и запрещенных. продуктов/кормов</w:t>
      </w:r>
      <w:r w:rsidR="00186792">
        <w:rPr>
          <w:rFonts w:ascii="Calibri" w:hAnsi="Calibri" w:cs="Calibri"/>
          <w:color w:val="0F1115"/>
          <w:sz w:val="28"/>
          <w:szCs w:val="28"/>
        </w:rPr>
        <w:t>, размер (крупная, средняя, маленькая)</w:t>
      </w:r>
    </w:p>
    <w:p w14:paraId="5075534F" w14:textId="77777777" w:rsidR="00896157" w:rsidRPr="009215CA" w:rsidRDefault="00896157" w:rsidP="00DD7B81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Полная медицинская карта:</w:t>
      </w:r>
    </w:p>
    <w:p w14:paraId="4009DDFB" w14:textId="77777777" w:rsidR="00896157" w:rsidRPr="009215CA" w:rsidRDefault="00896157" w:rsidP="00DD7B81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Fonts w:ascii="Calibri" w:hAnsi="Calibri" w:cs="Calibri"/>
          <w:color w:val="0F1115"/>
          <w:sz w:val="28"/>
          <w:szCs w:val="28"/>
        </w:rPr>
        <w:t>Динамические показатели (вес, уровень активности).</w:t>
      </w:r>
    </w:p>
    <w:p w14:paraId="5595CFAE" w14:textId="77777777" w:rsidR="00896157" w:rsidRPr="009215CA" w:rsidRDefault="00896157" w:rsidP="00DD7B81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Fonts w:ascii="Calibri" w:hAnsi="Calibri" w:cs="Calibri"/>
          <w:color w:val="0F1115"/>
          <w:sz w:val="28"/>
          <w:szCs w:val="28"/>
        </w:rPr>
        <w:t>Календарь прививок (что и когда сделано, дата следующей).</w:t>
      </w:r>
    </w:p>
    <w:p w14:paraId="6F4D3CD2" w14:textId="77777777" w:rsidR="00896157" w:rsidRPr="009215CA" w:rsidRDefault="00896157" w:rsidP="00DD7B81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Fonts w:ascii="Calibri" w:hAnsi="Calibri" w:cs="Calibri"/>
          <w:color w:val="0F1115"/>
          <w:sz w:val="28"/>
          <w:szCs w:val="28"/>
        </w:rPr>
        <w:t>История болезней, диагнозы, назначения.</w:t>
      </w:r>
    </w:p>
    <w:p w14:paraId="012332BD" w14:textId="77777777" w:rsidR="00896157" w:rsidRPr="009215CA" w:rsidRDefault="00896157" w:rsidP="00DD7B81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lastRenderedPageBreak/>
        <w:t>Важно:</w:t>
      </w:r>
      <w:r w:rsidRPr="009215CA">
        <w:rPr>
          <w:rFonts w:ascii="Calibri" w:hAnsi="Calibri" w:cs="Calibri"/>
          <w:color w:val="0F1115"/>
          <w:sz w:val="28"/>
          <w:szCs w:val="28"/>
        </w:rPr>
        <w:t> Возможность загружать и прикреплять файлы (сканы документов от ветклиники, результаты анализов в PDF или фото).</w:t>
      </w:r>
    </w:p>
    <w:p w14:paraId="3E5E2619" w14:textId="77777777" w:rsidR="00896157" w:rsidRPr="009215CA" w:rsidRDefault="00896157" w:rsidP="00DD7B81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Fonts w:ascii="Calibri" w:hAnsi="Calibri" w:cs="Calibri"/>
          <w:color w:val="0F1115"/>
          <w:sz w:val="28"/>
          <w:szCs w:val="28"/>
        </w:rPr>
        <w:t>История визитов к ветеринару (дата, врач, диагноз, рекомендации).</w:t>
      </w:r>
    </w:p>
    <w:p w14:paraId="3CE851B8" w14:textId="77777777" w:rsidR="00896157" w:rsidRPr="009215CA" w:rsidRDefault="00896157" w:rsidP="00DD7B81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Связи:</w:t>
      </w:r>
      <w:r w:rsidRPr="009215CA">
        <w:rPr>
          <w:rFonts w:ascii="Calibri" w:hAnsi="Calibri" w:cs="Calibri"/>
          <w:color w:val="0F1115"/>
          <w:sz w:val="28"/>
          <w:szCs w:val="28"/>
        </w:rPr>
        <w:t> </w:t>
      </w:r>
      <w:proofErr w:type="spellStart"/>
      <w:r w:rsidRPr="009215CA">
        <w:rPr>
          <w:rFonts w:ascii="Calibri" w:hAnsi="Calibri" w:cs="Calibri"/>
          <w:color w:val="0F1115"/>
          <w:sz w:val="28"/>
          <w:szCs w:val="28"/>
        </w:rPr>
        <w:t>PetID</w:t>
      </w:r>
      <w:proofErr w:type="spellEnd"/>
      <w:r w:rsidRPr="009215CA">
        <w:rPr>
          <w:rFonts w:ascii="Calibri" w:hAnsi="Calibri" w:cs="Calibri"/>
          <w:color w:val="0F1115"/>
          <w:sz w:val="28"/>
          <w:szCs w:val="28"/>
        </w:rPr>
        <w:t xml:space="preserve"> должен быть связан с заказами этого питомца, его календарем, купленными курсами, консультациями.</w:t>
      </w:r>
    </w:p>
    <w:p w14:paraId="3793CD78" w14:textId="77777777" w:rsidR="00896157" w:rsidRPr="00F718FF" w:rsidRDefault="0084534F" w:rsidP="00896157">
      <w:pPr>
        <w:spacing w:before="480" w:after="4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 w:rsidR="0084534F">
        <w:rPr>
          <w:rFonts w:ascii="Calibri" w:hAnsi="Calibri" w:cs="Calibri"/>
          <w:noProof/>
          <w:sz w:val="28"/>
          <w:szCs w:val="28"/>
        </w:rPr>
        <w:pict w14:anchorId="2B36B8B9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C3E5554" w14:textId="77777777" w:rsidR="00896157" w:rsidRPr="00F718FF" w:rsidRDefault="00896157" w:rsidP="00896157">
      <w:pPr>
        <w:pStyle w:val="4"/>
        <w:shd w:val="clear" w:color="auto" w:fill="FFFFFF"/>
        <w:spacing w:before="240" w:after="240" w:line="420" w:lineRule="atLeast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hAnsi="Calibri" w:cs="Calibri"/>
          <w:b w:val="0"/>
          <w:bCs w:val="0"/>
          <w:color w:val="0F1115"/>
          <w:sz w:val="28"/>
          <w:szCs w:val="28"/>
        </w:rPr>
        <w:t>БЛОК 2: УМНЫЙ МАГАЗИН И ПОДПИСКА НА КОРМ</w:t>
      </w:r>
    </w:p>
    <w:p w14:paraId="3E5C3E19" w14:textId="77777777" w:rsidR="00896157" w:rsidRPr="00F718FF" w:rsidRDefault="00896157" w:rsidP="00896157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Это автоматизированная служба регулярного снабжения</w:t>
      </w:r>
      <w:r w:rsidR="004C0FCC">
        <w:rPr>
          <w:rFonts w:ascii="Calibri" w:hAnsi="Calibri" w:cs="Calibri"/>
          <w:color w:val="0F1115"/>
          <w:sz w:val="28"/>
          <w:szCs w:val="28"/>
        </w:rPr>
        <w:t>, которая работает персонально для каждого питомца</w:t>
      </w:r>
      <w:r w:rsidR="0023232D">
        <w:rPr>
          <w:rFonts w:ascii="Calibri" w:hAnsi="Calibri" w:cs="Calibri"/>
          <w:color w:val="0F1115"/>
          <w:sz w:val="28"/>
          <w:szCs w:val="28"/>
        </w:rPr>
        <w:t xml:space="preserve">, а </w:t>
      </w:r>
      <w:r w:rsidR="0023232D" w:rsidRPr="00F718FF">
        <w:rPr>
          <w:rFonts w:ascii="Calibri" w:hAnsi="Calibri" w:cs="Calibri"/>
          <w:color w:val="0F1115"/>
          <w:sz w:val="28"/>
          <w:szCs w:val="28"/>
        </w:rPr>
        <w:t>не просто каталог и корзина.</w:t>
      </w:r>
    </w:p>
    <w:p w14:paraId="73C722F7" w14:textId="77777777" w:rsidR="00896157" w:rsidRPr="00F718FF" w:rsidRDefault="00896157" w:rsidP="00896157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yellow"/>
        </w:rPr>
        <w:t>2.1. Персонализированный каталог товаров</w:t>
      </w:r>
    </w:p>
    <w:p w14:paraId="39954E6C" w14:textId="77777777" w:rsidR="00896157" w:rsidRPr="009215CA" w:rsidRDefault="00896157" w:rsidP="00DD7B8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Fonts w:ascii="Calibri" w:hAnsi="Calibri" w:cs="Calibri"/>
          <w:color w:val="0F1115"/>
          <w:sz w:val="28"/>
          <w:szCs w:val="28"/>
        </w:rPr>
        <w:t>Товары (корм, лакомства, добавки</w:t>
      </w:r>
      <w:r w:rsidR="00602AB1" w:rsidRPr="009215CA">
        <w:rPr>
          <w:rFonts w:ascii="Calibri" w:hAnsi="Calibri" w:cs="Calibri"/>
          <w:color w:val="0F1115"/>
          <w:sz w:val="28"/>
          <w:szCs w:val="28"/>
        </w:rPr>
        <w:t>, аксессуары</w:t>
      </w:r>
      <w:r w:rsidRPr="009215CA">
        <w:rPr>
          <w:rFonts w:ascii="Calibri" w:hAnsi="Calibri" w:cs="Calibri"/>
          <w:color w:val="0F1115"/>
          <w:sz w:val="28"/>
          <w:szCs w:val="28"/>
        </w:rPr>
        <w:t>) должны иметь десятки атрибутов: бренд, тип, для какого вида/возраста/породы, состав, калорийность, наличие аллергенов</w:t>
      </w:r>
      <w:r w:rsidR="00602AB1" w:rsidRPr="009215CA">
        <w:rPr>
          <w:rFonts w:ascii="Calibri" w:hAnsi="Calibri" w:cs="Calibri"/>
          <w:color w:val="0F1115"/>
          <w:sz w:val="28"/>
          <w:szCs w:val="28"/>
        </w:rPr>
        <w:t>, размер, вес</w:t>
      </w:r>
      <w:r w:rsidRPr="009215CA">
        <w:rPr>
          <w:rFonts w:ascii="Calibri" w:hAnsi="Calibri" w:cs="Calibri"/>
          <w:color w:val="0F1115"/>
          <w:sz w:val="28"/>
          <w:szCs w:val="28"/>
        </w:rPr>
        <w:t>.</w:t>
      </w:r>
    </w:p>
    <w:p w14:paraId="2FEE6645" w14:textId="77777777" w:rsidR="00896157" w:rsidRPr="009215CA" w:rsidRDefault="00896157" w:rsidP="00DD7B81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Интеграция с дистрибьютором:</w:t>
      </w:r>
      <w:r w:rsidRPr="009215CA">
        <w:rPr>
          <w:rFonts w:ascii="Calibri" w:hAnsi="Calibri" w:cs="Calibri"/>
          <w:color w:val="0F1115"/>
          <w:sz w:val="28"/>
          <w:szCs w:val="28"/>
        </w:rPr>
        <w:t> Актуальные остатки на складе и цены должны автоматически подтягиваться в нашу систему через API партнера</w:t>
      </w:r>
      <w:r w:rsidR="00602AB1" w:rsidRPr="009215CA">
        <w:rPr>
          <w:rFonts w:ascii="Calibri" w:hAnsi="Calibri" w:cs="Calibri"/>
          <w:color w:val="0F1115"/>
          <w:sz w:val="28"/>
          <w:szCs w:val="28"/>
        </w:rPr>
        <w:t>-зоомагазина</w:t>
      </w:r>
      <w:r w:rsidRPr="009215CA">
        <w:rPr>
          <w:rFonts w:ascii="Calibri" w:hAnsi="Calibri" w:cs="Calibri"/>
          <w:color w:val="0F1115"/>
          <w:sz w:val="28"/>
          <w:szCs w:val="28"/>
        </w:rPr>
        <w:t>.</w:t>
      </w:r>
    </w:p>
    <w:p w14:paraId="67D62128" w14:textId="77777777" w:rsidR="00896157" w:rsidRPr="00F718FF" w:rsidRDefault="00896157" w:rsidP="00896157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red"/>
        </w:rPr>
        <w:t>2.2. Система готовых наборов (сетов)</w:t>
      </w:r>
      <w:r w:rsidRPr="00F718FF">
        <w:rPr>
          <w:rFonts w:ascii="Calibri" w:hAnsi="Calibri" w:cs="Calibri"/>
          <w:color w:val="0F1115"/>
          <w:sz w:val="28"/>
          <w:szCs w:val="28"/>
        </w:rPr>
        <w:br/>
        <w:t xml:space="preserve">Мы предлагаем готовые </w:t>
      </w:r>
      <w:r w:rsidR="00481848" w:rsidRPr="00F718FF">
        <w:rPr>
          <w:rFonts w:ascii="Calibri" w:hAnsi="Calibri" w:cs="Calibri"/>
          <w:color w:val="0F1115"/>
          <w:sz w:val="28"/>
          <w:szCs w:val="28"/>
        </w:rPr>
        <w:t xml:space="preserve">индивидуальные </w:t>
      </w:r>
      <w:r w:rsidRPr="00F718FF">
        <w:rPr>
          <w:rFonts w:ascii="Calibri" w:hAnsi="Calibri" w:cs="Calibri"/>
          <w:color w:val="0F1115"/>
          <w:sz w:val="28"/>
          <w:szCs w:val="28"/>
        </w:rPr>
        <w:t>решения:</w:t>
      </w:r>
    </w:p>
    <w:p w14:paraId="1CC2EF4C" w14:textId="77777777" w:rsidR="00896157" w:rsidRPr="009215CA" w:rsidRDefault="009215CA" w:rsidP="00DD7B8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commentRangeStart w:id="0"/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Набор</w:t>
      </w:r>
      <w:r w:rsidR="00896157"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 1:</w:t>
      </w:r>
      <w:r w:rsidR="00896157" w:rsidRPr="009215CA">
        <w:rPr>
          <w:rFonts w:ascii="Calibri" w:hAnsi="Calibri" w:cs="Calibri"/>
          <w:color w:val="0F1115"/>
          <w:sz w:val="28"/>
          <w:szCs w:val="28"/>
        </w:rPr>
        <w:t> Базовый необходимый минимум.</w:t>
      </w:r>
      <w:r w:rsidRPr="009215CA">
        <w:rPr>
          <w:rFonts w:ascii="Calibri" w:hAnsi="Calibri" w:cs="Calibri"/>
          <w:color w:val="0F1115"/>
          <w:sz w:val="28"/>
          <w:szCs w:val="28"/>
        </w:rPr>
        <w:t xml:space="preserve"> (на 2 недели и на месяц)</w:t>
      </w:r>
    </w:p>
    <w:p w14:paraId="7D63026F" w14:textId="77777777" w:rsidR="00896157" w:rsidRPr="009215CA" w:rsidRDefault="009215CA" w:rsidP="00DD7B8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Набор</w:t>
      </w:r>
      <w:r w:rsidR="00896157"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 2:</w:t>
      </w:r>
      <w:r w:rsidR="00896157" w:rsidRPr="009215CA">
        <w:rPr>
          <w:rFonts w:ascii="Calibri" w:hAnsi="Calibri" w:cs="Calibri"/>
          <w:color w:val="0F1115"/>
          <w:sz w:val="28"/>
          <w:szCs w:val="28"/>
        </w:rPr>
        <w:t> Премиальные корма.</w:t>
      </w:r>
      <w:r w:rsidRPr="009215CA">
        <w:rPr>
          <w:rFonts w:ascii="Calibri" w:hAnsi="Calibri" w:cs="Calibri"/>
          <w:color w:val="0F1115"/>
          <w:sz w:val="28"/>
          <w:szCs w:val="28"/>
        </w:rPr>
        <w:t xml:space="preserve"> (на 2 недели и на месяц)</w:t>
      </w:r>
    </w:p>
    <w:p w14:paraId="5A6155A2" w14:textId="77777777" w:rsidR="00896157" w:rsidRPr="009215CA" w:rsidRDefault="009215CA" w:rsidP="00DD7B8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Набор</w:t>
      </w:r>
      <w:r w:rsidR="00896157"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 3:</w:t>
      </w:r>
      <w:r w:rsidR="00896157" w:rsidRPr="009215CA">
        <w:rPr>
          <w:rFonts w:ascii="Calibri" w:hAnsi="Calibri" w:cs="Calibri"/>
          <w:color w:val="0F1115"/>
          <w:sz w:val="28"/>
          <w:szCs w:val="28"/>
        </w:rPr>
        <w:t> Лучшие корма + рекомендации ветеринаров.</w:t>
      </w:r>
      <w:r w:rsidRPr="009215CA">
        <w:rPr>
          <w:rFonts w:ascii="Calibri" w:hAnsi="Calibri" w:cs="Calibri"/>
          <w:color w:val="0F1115"/>
          <w:sz w:val="28"/>
          <w:szCs w:val="28"/>
        </w:rPr>
        <w:t xml:space="preserve"> (на 2 недели и на месяц)</w:t>
      </w:r>
    </w:p>
    <w:p w14:paraId="631F04B0" w14:textId="77777777" w:rsidR="00014EAD" w:rsidRPr="009215CA" w:rsidRDefault="009215CA" w:rsidP="00DD7B81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Набор</w:t>
      </w:r>
      <w:r w:rsidR="00896157"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 4:</w:t>
      </w:r>
      <w:r w:rsidR="00896157" w:rsidRPr="009215CA">
        <w:rPr>
          <w:rFonts w:ascii="Calibri" w:hAnsi="Calibri" w:cs="Calibri"/>
          <w:color w:val="0F1115"/>
          <w:sz w:val="28"/>
          <w:szCs w:val="28"/>
        </w:rPr>
        <w:t> </w:t>
      </w:r>
      <w:r w:rsidR="00602AB1" w:rsidRPr="009215CA">
        <w:rPr>
          <w:rFonts w:ascii="Calibri" w:hAnsi="Calibri" w:cs="Calibri"/>
          <w:color w:val="0F1115"/>
          <w:sz w:val="28"/>
          <w:szCs w:val="28"/>
        </w:rPr>
        <w:t>П</w:t>
      </w:r>
      <w:r w:rsidR="00896157" w:rsidRPr="009215CA">
        <w:rPr>
          <w:rFonts w:ascii="Calibri" w:hAnsi="Calibri" w:cs="Calibri"/>
          <w:color w:val="0F1115"/>
          <w:sz w:val="28"/>
          <w:szCs w:val="28"/>
        </w:rPr>
        <w:t xml:space="preserve">одбор </w:t>
      </w:r>
      <w:r w:rsidR="00481848" w:rsidRPr="009215CA">
        <w:rPr>
          <w:rFonts w:ascii="Calibri" w:hAnsi="Calibri" w:cs="Calibri"/>
          <w:color w:val="0F1115"/>
          <w:sz w:val="28"/>
          <w:szCs w:val="28"/>
        </w:rPr>
        <w:t xml:space="preserve">корма и добавок/витаминов </w:t>
      </w:r>
      <w:r w:rsidR="00896157" w:rsidRPr="009215CA">
        <w:rPr>
          <w:rFonts w:ascii="Calibri" w:hAnsi="Calibri" w:cs="Calibri"/>
          <w:color w:val="0F1115"/>
          <w:sz w:val="28"/>
          <w:szCs w:val="28"/>
        </w:rPr>
        <w:t>с учетом особенностей питомца (аллергии, возраст).</w:t>
      </w:r>
      <w:commentRangeEnd w:id="0"/>
      <w:r w:rsidRPr="009215CA">
        <w:rPr>
          <w:rStyle w:val="ac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0"/>
      </w:r>
      <w:r w:rsidRPr="009215CA">
        <w:rPr>
          <w:rFonts w:ascii="Calibri" w:hAnsi="Calibri" w:cs="Calibri"/>
          <w:color w:val="0F1115"/>
          <w:sz w:val="28"/>
          <w:szCs w:val="28"/>
        </w:rPr>
        <w:t xml:space="preserve"> (на 2 недели и на месяц)</w:t>
      </w:r>
    </w:p>
    <w:p w14:paraId="3803AFCD" w14:textId="77777777" w:rsidR="00896157" w:rsidRPr="00F718FF" w:rsidRDefault="00896157" w:rsidP="00014EAD">
      <w:pPr>
        <w:pStyle w:val="ds-markdown-paragraph"/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Наборы должны гибко привязываться к типу, возрасту и потребностям питомца</w:t>
      </w:r>
      <w:r w:rsidR="00602AB1">
        <w:rPr>
          <w:rFonts w:ascii="Calibri" w:hAnsi="Calibri" w:cs="Calibri"/>
          <w:color w:val="0F1115"/>
          <w:sz w:val="28"/>
          <w:szCs w:val="28"/>
        </w:rPr>
        <w:t xml:space="preserve">, на основе анализа </w:t>
      </w:r>
      <w:proofErr w:type="spellStart"/>
      <w:r w:rsidR="00602AB1">
        <w:rPr>
          <w:rFonts w:ascii="Calibri" w:hAnsi="Calibri" w:cs="Calibri"/>
          <w:color w:val="0F1115"/>
          <w:sz w:val="28"/>
          <w:szCs w:val="28"/>
          <w:lang w:val="en-US"/>
        </w:rPr>
        <w:t>PetID</w:t>
      </w:r>
      <w:proofErr w:type="spellEnd"/>
      <w:r w:rsidRPr="00F718FF">
        <w:rPr>
          <w:rFonts w:ascii="Calibri" w:hAnsi="Calibri" w:cs="Calibri"/>
          <w:color w:val="0F1115"/>
          <w:sz w:val="28"/>
          <w:szCs w:val="28"/>
        </w:rPr>
        <w:t>.</w:t>
      </w:r>
    </w:p>
    <w:p w14:paraId="007C197A" w14:textId="77777777" w:rsidR="00896157" w:rsidRPr="00F718FF" w:rsidRDefault="00896157" w:rsidP="00896157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yellow"/>
        </w:rPr>
        <w:t xml:space="preserve">2.3. </w:t>
      </w:r>
      <w:r w:rsidR="00A52013"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yellow"/>
        </w:rPr>
        <w:t>Адаптивный</w:t>
      </w: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yellow"/>
        </w:rPr>
        <w:t xml:space="preserve"> калькулятор порций</w:t>
      </w:r>
      <w:r w:rsidRPr="00F718FF">
        <w:rPr>
          <w:rFonts w:ascii="Calibri" w:hAnsi="Calibri" w:cs="Calibri"/>
          <w:color w:val="0F1115"/>
          <w:sz w:val="28"/>
          <w:szCs w:val="28"/>
        </w:rPr>
        <w:br/>
        <w:t>Система, зная вес, возраст, активность питомца и калорийность корма, рассчитывает:</w:t>
      </w:r>
    </w:p>
    <w:p w14:paraId="33EA142B" w14:textId="77777777" w:rsidR="00896157" w:rsidRPr="00F718FF" w:rsidRDefault="00896157" w:rsidP="00DD7B8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Точную дневную норму в граммах.</w:t>
      </w:r>
    </w:p>
    <w:p w14:paraId="36148DF7" w14:textId="77777777" w:rsidR="00896157" w:rsidRPr="00F718FF" w:rsidRDefault="00896157" w:rsidP="00DD7B8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На сколько дней хватит выбранной упаковки или сета.</w:t>
      </w:r>
    </w:p>
    <w:p w14:paraId="4D9701A0" w14:textId="77777777" w:rsidR="00896157" w:rsidRPr="00F718FF" w:rsidRDefault="00896157" w:rsidP="00DD7B81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И сама предлагает подходящие готовые наборы.</w:t>
      </w:r>
    </w:p>
    <w:p w14:paraId="352644E5" w14:textId="77777777" w:rsidR="00896157" w:rsidRPr="00F718FF" w:rsidRDefault="00896157" w:rsidP="00896157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red"/>
        </w:rPr>
        <w:lastRenderedPageBreak/>
        <w:t xml:space="preserve">2.4. Подписка с полным автопилотом </w:t>
      </w:r>
      <w:r w:rsidR="002A389D"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red"/>
        </w:rPr>
        <w:t>–</w:t>
      </w: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red"/>
        </w:rPr>
        <w:t xml:space="preserve"> ключевая фича</w:t>
      </w:r>
      <w:r w:rsidRPr="00F718FF">
        <w:rPr>
          <w:rFonts w:ascii="Calibri" w:hAnsi="Calibri" w:cs="Calibri"/>
          <w:color w:val="0F1115"/>
          <w:sz w:val="28"/>
          <w:szCs w:val="28"/>
        </w:rPr>
        <w:br/>
        <w:t>Пользователь настраивает: 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«Для моего кота Барсика </w:t>
      </w:r>
      <w:r w:rsidR="002A389D"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–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 набор «Премиум</w:t>
      </w:r>
      <w:r w:rsidR="00D01DA7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 для здоровой шерсти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» </w:t>
      </w:r>
      <w:r w:rsidR="002A389D"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–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 раз в месяц </w:t>
      </w:r>
      <w:r w:rsidR="002A389D"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–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 xml:space="preserve"> доставить на дом»</w:t>
      </w:r>
      <w:r w:rsidRPr="00F718FF">
        <w:rPr>
          <w:rFonts w:ascii="Calibri" w:hAnsi="Calibri" w:cs="Calibri"/>
          <w:color w:val="0F1115"/>
          <w:sz w:val="28"/>
          <w:szCs w:val="28"/>
        </w:rPr>
        <w:t>.</w:t>
      </w:r>
      <w:r w:rsidRPr="00F718FF">
        <w:rPr>
          <w:rFonts w:ascii="Calibri" w:hAnsi="Calibri" w:cs="Calibri"/>
          <w:color w:val="0F1115"/>
          <w:sz w:val="28"/>
          <w:szCs w:val="28"/>
        </w:rPr>
        <w:br/>
        <w:t xml:space="preserve">Далее система работает </w:t>
      </w:r>
      <w:r w:rsidR="00A52013">
        <w:rPr>
          <w:rFonts w:ascii="Calibri" w:hAnsi="Calibri" w:cs="Calibri"/>
          <w:color w:val="0F1115"/>
          <w:sz w:val="28"/>
          <w:szCs w:val="28"/>
        </w:rPr>
        <w:t>автоматически</w:t>
      </w:r>
      <w:r w:rsidRPr="00F718FF">
        <w:rPr>
          <w:rFonts w:ascii="Calibri" w:hAnsi="Calibri" w:cs="Calibri"/>
          <w:color w:val="0F1115"/>
          <w:sz w:val="28"/>
          <w:szCs w:val="28"/>
        </w:rPr>
        <w:t>:</w:t>
      </w:r>
    </w:p>
    <w:p w14:paraId="182DE301" w14:textId="77777777" w:rsidR="00896157" w:rsidRPr="00F718FF" w:rsidRDefault="00896157" w:rsidP="00DD7B8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Сохраняет параметры подписки.</w:t>
      </w:r>
    </w:p>
    <w:p w14:paraId="336A60BA" w14:textId="77777777" w:rsidR="00896157" w:rsidRPr="00F718FF" w:rsidRDefault="00896157" w:rsidP="00DD7B8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По расписанию (каждые 2 недели/месяц)</w:t>
      </w:r>
      <w:r w:rsidRPr="00F718FF">
        <w:rPr>
          <w:rFonts w:ascii="Calibri" w:hAnsi="Calibri" w:cs="Calibri"/>
          <w:color w:val="0F1115"/>
          <w:sz w:val="28"/>
          <w:szCs w:val="28"/>
        </w:rPr>
        <w:t> автоматически формирует новый заказ.</w:t>
      </w:r>
    </w:p>
    <w:p w14:paraId="130D7E5D" w14:textId="77777777" w:rsidR="00896157" w:rsidRPr="00F718FF" w:rsidRDefault="00896157" w:rsidP="00DD7B8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Проводит бесшовное списание оплаты с привязанной карты.</w:t>
      </w:r>
    </w:p>
    <w:p w14:paraId="07B57182" w14:textId="77777777" w:rsidR="00896157" w:rsidRPr="00F718FF" w:rsidRDefault="00896157" w:rsidP="00DD7B8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Отправляет заказ в систему дистрибьютера на сборку и доставку.</w:t>
      </w:r>
    </w:p>
    <w:p w14:paraId="56D032C9" w14:textId="77777777" w:rsidR="00896157" w:rsidRPr="00F718FF" w:rsidRDefault="00A52013" w:rsidP="00DD7B81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>
        <w:rPr>
          <w:rFonts w:ascii="Calibri" w:hAnsi="Calibri" w:cs="Calibri"/>
          <w:color w:val="0F1115"/>
          <w:sz w:val="28"/>
          <w:szCs w:val="28"/>
        </w:rPr>
        <w:t>Отправляет</w:t>
      </w:r>
      <w:r w:rsidR="00896157" w:rsidRPr="00F718FF">
        <w:rPr>
          <w:rFonts w:ascii="Calibri" w:hAnsi="Calibri" w:cs="Calibri"/>
          <w:color w:val="0F1115"/>
          <w:sz w:val="28"/>
          <w:szCs w:val="28"/>
        </w:rPr>
        <w:t xml:space="preserve"> владельцу уведомления: «Оплата прошла», «Заказ собран», «Завтра доставка».</w:t>
      </w:r>
    </w:p>
    <w:p w14:paraId="0C392975" w14:textId="77777777" w:rsidR="00896157" w:rsidRPr="00F718FF" w:rsidRDefault="00896157" w:rsidP="00A52013">
      <w:pPr>
        <w:pStyle w:val="ds-markdown-paragraph"/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Владелец в любой момент может 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поставить доставку на паузу, изменить набор или отменить подписку.</w:t>
      </w:r>
    </w:p>
    <w:p w14:paraId="07F81837" w14:textId="77777777" w:rsidR="00896157" w:rsidRPr="00F718FF" w:rsidRDefault="0084534F" w:rsidP="00896157">
      <w:pPr>
        <w:spacing w:before="480" w:after="4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 w:rsidR="0084534F">
        <w:rPr>
          <w:rFonts w:ascii="Calibri" w:hAnsi="Calibri" w:cs="Calibri"/>
          <w:noProof/>
          <w:sz w:val="28"/>
          <w:szCs w:val="28"/>
        </w:rPr>
        <w:pict w14:anchorId="170B43F6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3C5BDFC" w14:textId="77777777" w:rsidR="00896157" w:rsidRPr="00F718FF" w:rsidRDefault="00896157" w:rsidP="00896157">
      <w:pPr>
        <w:pStyle w:val="4"/>
        <w:shd w:val="clear" w:color="auto" w:fill="FFFFFF"/>
        <w:spacing w:before="240" w:after="240" w:line="420" w:lineRule="atLeast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hAnsi="Calibri" w:cs="Calibri"/>
          <w:b w:val="0"/>
          <w:bCs w:val="0"/>
          <w:color w:val="0F1115"/>
          <w:sz w:val="28"/>
          <w:szCs w:val="28"/>
        </w:rPr>
        <w:t>БЛОК 3: ОБУЧЕНИЕ И ДРЕССИРОВКА</w:t>
      </w:r>
    </w:p>
    <w:p w14:paraId="64165BBD" w14:textId="77777777" w:rsidR="00896157" w:rsidRPr="00F718FF" w:rsidRDefault="00896157" w:rsidP="00896157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red"/>
        </w:rPr>
        <w:t>3.1. Библиотека курсов</w:t>
      </w:r>
    </w:p>
    <w:p w14:paraId="48CA50C7" w14:textId="77777777" w:rsidR="00896157" w:rsidRPr="00F718FF" w:rsidRDefault="00896157" w:rsidP="00DD7B8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Бесплатные:</w:t>
      </w:r>
      <w:r w:rsidRPr="00F718FF">
        <w:rPr>
          <w:rFonts w:ascii="Calibri" w:hAnsi="Calibri" w:cs="Calibri"/>
          <w:color w:val="0F1115"/>
          <w:sz w:val="28"/>
          <w:szCs w:val="28"/>
        </w:rPr>
        <w:t> Базовые навыки (отклик на кличку, приучение к лотку/выгулу).</w:t>
      </w:r>
    </w:p>
    <w:p w14:paraId="1489CA72" w14:textId="77777777" w:rsidR="00896157" w:rsidRPr="00F718FF" w:rsidRDefault="00896157" w:rsidP="00DD7B8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Платные:</w:t>
      </w:r>
      <w:r w:rsidRPr="00F718FF">
        <w:rPr>
          <w:rFonts w:ascii="Calibri" w:hAnsi="Calibri" w:cs="Calibri"/>
          <w:color w:val="0F1115"/>
          <w:sz w:val="28"/>
          <w:szCs w:val="28"/>
        </w:rPr>
        <w:t> Команды послушания («сидеть», «лежать», «рядом», «ко мне»), решение проблем поведения.</w:t>
      </w:r>
    </w:p>
    <w:p w14:paraId="05283D53" w14:textId="77777777" w:rsidR="00896157" w:rsidRPr="00F718FF" w:rsidRDefault="00896157" w:rsidP="00DD7B8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Программы для «спортсменов»:</w:t>
      </w:r>
      <w:r w:rsidRPr="00F718FF">
        <w:rPr>
          <w:rFonts w:ascii="Calibri" w:hAnsi="Calibri" w:cs="Calibri"/>
          <w:color w:val="0F1115"/>
          <w:sz w:val="28"/>
          <w:szCs w:val="28"/>
        </w:rPr>
        <w:t> Подготовка к аджилити, фристайлу.</w:t>
      </w:r>
    </w:p>
    <w:p w14:paraId="73C55EAF" w14:textId="77777777" w:rsidR="00896157" w:rsidRPr="00F718FF" w:rsidRDefault="00896157" w:rsidP="00DD7B81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По окончанию платного курса система должна формировать и выдавать 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именной сертификат</w:t>
      </w:r>
      <w:r w:rsidRPr="00F718FF">
        <w:rPr>
          <w:rFonts w:ascii="Calibri" w:hAnsi="Calibri" w:cs="Calibri"/>
          <w:color w:val="0F1115"/>
          <w:sz w:val="28"/>
          <w:szCs w:val="28"/>
        </w:rPr>
        <w:t>.</w:t>
      </w:r>
    </w:p>
    <w:p w14:paraId="75CE4EFD" w14:textId="77777777" w:rsidR="00896157" w:rsidRPr="00F718FF" w:rsidRDefault="0084534F" w:rsidP="00896157">
      <w:pPr>
        <w:spacing w:before="480" w:after="4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 w:rsidR="0084534F">
        <w:rPr>
          <w:rFonts w:ascii="Calibri" w:hAnsi="Calibri" w:cs="Calibri"/>
          <w:noProof/>
          <w:sz w:val="28"/>
          <w:szCs w:val="28"/>
        </w:rPr>
        <w:pict w14:anchorId="3EBA45AC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06B94403" w14:textId="77777777" w:rsidR="00896157" w:rsidRPr="00F718FF" w:rsidRDefault="00896157" w:rsidP="00896157">
      <w:pPr>
        <w:pStyle w:val="4"/>
        <w:shd w:val="clear" w:color="auto" w:fill="FFFFFF"/>
        <w:spacing w:before="240" w:after="240" w:line="420" w:lineRule="atLeast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hAnsi="Calibri" w:cs="Calibri"/>
          <w:b w:val="0"/>
          <w:bCs w:val="0"/>
          <w:color w:val="0F1115"/>
          <w:sz w:val="28"/>
          <w:szCs w:val="28"/>
        </w:rPr>
        <w:t>БЛОК 4: ЗДОРОВЬЕ И БЕЗОПАСНОСТЬ</w:t>
      </w:r>
    </w:p>
    <w:p w14:paraId="0C72E38F" w14:textId="77777777" w:rsidR="00896157" w:rsidRPr="00F718FF" w:rsidRDefault="00896157" w:rsidP="00896157">
      <w:pPr>
        <w:pStyle w:val="ds-markdown-paragraph"/>
        <w:shd w:val="clear" w:color="auto" w:fill="FFFFFF"/>
        <w:spacing w:before="240" w:beforeAutospacing="0" w:after="240" w:afterAutospacing="0"/>
        <w:rPr>
          <w:rFonts w:ascii="Calibri" w:hAnsi="Calibri" w:cs="Calibri"/>
          <w:color w:val="0F1115"/>
          <w:sz w:val="28"/>
          <w:szCs w:val="28"/>
        </w:rPr>
      </w:pPr>
      <w:r w:rsidRPr="009215CA">
        <w:rPr>
          <w:rStyle w:val="af0"/>
          <w:rFonts w:ascii="Calibri" w:eastAsiaTheme="majorEastAsia" w:hAnsi="Calibri" w:cs="Calibri"/>
          <w:color w:val="0F1115"/>
          <w:sz w:val="28"/>
          <w:szCs w:val="28"/>
          <w:highlight w:val="red"/>
        </w:rPr>
        <w:t>4.1. Умный календарь-агрегатор</w:t>
      </w:r>
      <w:r w:rsidRPr="00F718FF">
        <w:rPr>
          <w:rFonts w:ascii="Calibri" w:hAnsi="Calibri" w:cs="Calibri"/>
          <w:color w:val="0F1115"/>
          <w:sz w:val="28"/>
          <w:szCs w:val="28"/>
        </w:rPr>
        <w:br/>
      </w:r>
      <w:r w:rsidR="00A52013">
        <w:rPr>
          <w:rFonts w:ascii="Calibri" w:hAnsi="Calibri" w:cs="Calibri"/>
          <w:color w:val="0F1115"/>
          <w:sz w:val="28"/>
          <w:szCs w:val="28"/>
        </w:rPr>
        <w:t>Календарь</w:t>
      </w:r>
      <w:r w:rsidRPr="00F718FF">
        <w:rPr>
          <w:rFonts w:ascii="Calibri" w:hAnsi="Calibri" w:cs="Calibri"/>
          <w:color w:val="0F1115"/>
          <w:sz w:val="28"/>
          <w:szCs w:val="28"/>
        </w:rPr>
        <w:t> 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сам наполняется событиями</w:t>
      </w:r>
      <w:r w:rsidRPr="00F718FF">
        <w:rPr>
          <w:rFonts w:ascii="Calibri" w:hAnsi="Calibri" w:cs="Calibri"/>
          <w:color w:val="0F1115"/>
          <w:sz w:val="28"/>
          <w:szCs w:val="28"/>
        </w:rPr>
        <w:t> из всех модулей:</w:t>
      </w:r>
    </w:p>
    <w:p w14:paraId="2E90AED4" w14:textId="77777777" w:rsidR="00896157" w:rsidRPr="00F718FF" w:rsidRDefault="00896157" w:rsidP="00DD7B8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Из </w:t>
      </w:r>
      <w:proofErr w:type="spellStart"/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PetID</w:t>
      </w:r>
      <w:proofErr w:type="spellEnd"/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:</w:t>
      </w:r>
      <w:r w:rsidRPr="00F718FF">
        <w:rPr>
          <w:rFonts w:ascii="Calibri" w:hAnsi="Calibri" w:cs="Calibri"/>
          <w:color w:val="0F1115"/>
          <w:sz w:val="28"/>
          <w:szCs w:val="28"/>
        </w:rPr>
        <w:t> дни рождения, даты следующих прививок</w:t>
      </w:r>
      <w:r w:rsidR="00A52013">
        <w:rPr>
          <w:rFonts w:ascii="Calibri" w:hAnsi="Calibri" w:cs="Calibri"/>
          <w:color w:val="0F1115"/>
          <w:sz w:val="28"/>
          <w:szCs w:val="28"/>
        </w:rPr>
        <w:t xml:space="preserve"> и </w:t>
      </w:r>
      <w:proofErr w:type="spellStart"/>
      <w:r w:rsidR="00A52013">
        <w:rPr>
          <w:rFonts w:ascii="Calibri" w:hAnsi="Calibri" w:cs="Calibri"/>
          <w:color w:val="0F1115"/>
          <w:sz w:val="28"/>
          <w:szCs w:val="28"/>
        </w:rPr>
        <w:t>тд</w:t>
      </w:r>
      <w:proofErr w:type="spellEnd"/>
      <w:r w:rsidRPr="00F718FF">
        <w:rPr>
          <w:rFonts w:ascii="Calibri" w:hAnsi="Calibri" w:cs="Calibri"/>
          <w:color w:val="0F1115"/>
          <w:sz w:val="28"/>
          <w:szCs w:val="28"/>
        </w:rPr>
        <w:t>.</w:t>
      </w:r>
    </w:p>
    <w:p w14:paraId="7F8FD899" w14:textId="77777777" w:rsidR="00896157" w:rsidRPr="00F718FF" w:rsidRDefault="00896157" w:rsidP="00DD7B8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Из 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подписки:</w:t>
      </w:r>
      <w:r w:rsidRPr="00F718FF">
        <w:rPr>
          <w:rFonts w:ascii="Calibri" w:hAnsi="Calibri" w:cs="Calibri"/>
          <w:color w:val="0F1115"/>
          <w:sz w:val="28"/>
          <w:szCs w:val="28"/>
        </w:rPr>
        <w:t> даты очередных доставок корма.</w:t>
      </w:r>
    </w:p>
    <w:p w14:paraId="4C7560C4" w14:textId="77777777" w:rsidR="00896157" w:rsidRPr="00F718FF" w:rsidRDefault="00896157" w:rsidP="00DD7B8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t>Из 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медкарты:</w:t>
      </w:r>
      <w:r w:rsidRPr="00F718FF">
        <w:rPr>
          <w:rFonts w:ascii="Calibri" w:hAnsi="Calibri" w:cs="Calibri"/>
          <w:color w:val="0F1115"/>
          <w:sz w:val="28"/>
          <w:szCs w:val="28"/>
        </w:rPr>
        <w:t> напоминания о приеме лекарств по рецепту.</w:t>
      </w:r>
    </w:p>
    <w:p w14:paraId="4E0E0A5B" w14:textId="77777777" w:rsidR="00896157" w:rsidRPr="00F718FF" w:rsidRDefault="009215CA" w:rsidP="00DD7B8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>
        <w:rPr>
          <w:rFonts w:ascii="Calibri" w:hAnsi="Calibri" w:cs="Calibri"/>
          <w:color w:val="0F1115"/>
          <w:sz w:val="28"/>
          <w:szCs w:val="28"/>
        </w:rPr>
        <w:t>(</w:t>
      </w:r>
      <w:r w:rsidR="00896157" w:rsidRPr="00F718FF">
        <w:rPr>
          <w:rFonts w:ascii="Calibri" w:hAnsi="Calibri" w:cs="Calibri"/>
          <w:color w:val="0F1115"/>
          <w:sz w:val="28"/>
          <w:szCs w:val="28"/>
        </w:rPr>
        <w:t>Из </w:t>
      </w:r>
      <w:r w:rsidR="00896157"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плана тренера:</w:t>
      </w:r>
      <w:r w:rsidR="00896157" w:rsidRPr="00F718FF">
        <w:rPr>
          <w:rFonts w:ascii="Calibri" w:hAnsi="Calibri" w:cs="Calibri"/>
          <w:color w:val="0F1115"/>
          <w:sz w:val="28"/>
          <w:szCs w:val="28"/>
        </w:rPr>
        <w:t> даты занятий.</w:t>
      </w:r>
      <w:r>
        <w:rPr>
          <w:rFonts w:ascii="Calibri" w:hAnsi="Calibri" w:cs="Calibri"/>
          <w:color w:val="0F1115"/>
          <w:sz w:val="28"/>
          <w:szCs w:val="28"/>
        </w:rPr>
        <w:t>)</w:t>
      </w:r>
    </w:p>
    <w:p w14:paraId="0BB02605" w14:textId="77777777" w:rsidR="00896157" w:rsidRPr="00F718FF" w:rsidRDefault="00896157" w:rsidP="00DD7B81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Fonts w:ascii="Calibri" w:hAnsi="Calibri" w:cs="Calibri"/>
          <w:color w:val="0F1115"/>
          <w:sz w:val="28"/>
          <w:szCs w:val="28"/>
        </w:rPr>
        <w:lastRenderedPageBreak/>
        <w:t>Из </w:t>
      </w: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онлайн-ветеринара:</w:t>
      </w:r>
      <w:r w:rsidRPr="00F718FF">
        <w:rPr>
          <w:rFonts w:ascii="Calibri" w:hAnsi="Calibri" w:cs="Calibri"/>
          <w:color w:val="0F1115"/>
          <w:sz w:val="28"/>
          <w:szCs w:val="28"/>
        </w:rPr>
        <w:t> дата повторного приема.</w:t>
      </w:r>
      <w:r w:rsidRPr="00F718FF">
        <w:rPr>
          <w:rFonts w:ascii="Calibri" w:hAnsi="Calibri" w:cs="Calibri"/>
          <w:color w:val="0F1115"/>
          <w:sz w:val="28"/>
          <w:szCs w:val="28"/>
        </w:rPr>
        <w:br/>
        <w:t>Пользователь может создавать и свои события (визит к грумеру). Система отправляет напоминания (</w:t>
      </w:r>
      <w:proofErr w:type="spellStart"/>
      <w:r w:rsidRPr="00F718FF">
        <w:rPr>
          <w:rFonts w:ascii="Calibri" w:hAnsi="Calibri" w:cs="Calibri"/>
          <w:color w:val="0F1115"/>
          <w:sz w:val="28"/>
          <w:szCs w:val="28"/>
        </w:rPr>
        <w:t>email</w:t>
      </w:r>
      <w:proofErr w:type="spellEnd"/>
      <w:r w:rsidRPr="00F718FF">
        <w:rPr>
          <w:rFonts w:ascii="Calibri" w:hAnsi="Calibri" w:cs="Calibri"/>
          <w:color w:val="0F1115"/>
          <w:sz w:val="28"/>
          <w:szCs w:val="28"/>
        </w:rPr>
        <w:t xml:space="preserve">, </w:t>
      </w:r>
      <w:proofErr w:type="spellStart"/>
      <w:r w:rsidRPr="00F718FF">
        <w:rPr>
          <w:rFonts w:ascii="Calibri" w:hAnsi="Calibri" w:cs="Calibri"/>
          <w:color w:val="0F1115"/>
          <w:sz w:val="28"/>
          <w:szCs w:val="28"/>
        </w:rPr>
        <w:t>push</w:t>
      </w:r>
      <w:proofErr w:type="spellEnd"/>
      <w:r w:rsidRPr="00F718FF">
        <w:rPr>
          <w:rFonts w:ascii="Calibri" w:hAnsi="Calibri" w:cs="Calibri"/>
          <w:color w:val="0F1115"/>
          <w:sz w:val="28"/>
          <w:szCs w:val="28"/>
        </w:rPr>
        <w:t>) за выбранное время.</w:t>
      </w:r>
    </w:p>
    <w:p w14:paraId="7FAF42F0" w14:textId="77777777" w:rsidR="00896157" w:rsidRPr="00F718FF" w:rsidRDefault="0084534F" w:rsidP="00896157">
      <w:pPr>
        <w:spacing w:before="480" w:after="4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</w:r>
      <w:r w:rsidR="0084534F">
        <w:rPr>
          <w:rFonts w:ascii="Calibri" w:hAnsi="Calibri" w:cs="Calibri"/>
          <w:noProof/>
          <w:sz w:val="28"/>
          <w:szCs w:val="28"/>
        </w:rPr>
        <w:pict w14:anchorId="74F8847A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1A7E914" w14:textId="77777777" w:rsidR="00896157" w:rsidRPr="00F718FF" w:rsidRDefault="00896157" w:rsidP="00896157">
      <w:pPr>
        <w:pStyle w:val="4"/>
        <w:shd w:val="clear" w:color="auto" w:fill="FFFFFF"/>
        <w:spacing w:before="240" w:after="120" w:line="420" w:lineRule="atLeast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hAnsi="Calibri" w:cs="Calibri"/>
          <w:b w:val="0"/>
          <w:bCs w:val="0"/>
          <w:color w:val="0F1115"/>
          <w:sz w:val="28"/>
          <w:szCs w:val="28"/>
        </w:rPr>
        <w:t xml:space="preserve">БЛОК </w:t>
      </w:r>
      <w:r w:rsidR="004D7C1B">
        <w:rPr>
          <w:rStyle w:val="af0"/>
          <w:rFonts w:ascii="Calibri" w:hAnsi="Calibri" w:cs="Calibri"/>
          <w:b w:val="0"/>
          <w:bCs w:val="0"/>
          <w:color w:val="0F1115"/>
          <w:sz w:val="28"/>
          <w:szCs w:val="28"/>
        </w:rPr>
        <w:t>5</w:t>
      </w:r>
      <w:r w:rsidRPr="00F718FF">
        <w:rPr>
          <w:rStyle w:val="af0"/>
          <w:rFonts w:ascii="Calibri" w:hAnsi="Calibri" w:cs="Calibri"/>
          <w:b w:val="0"/>
          <w:bCs w:val="0"/>
          <w:color w:val="0F1115"/>
          <w:sz w:val="28"/>
          <w:szCs w:val="28"/>
        </w:rPr>
        <w:t>: КРИТИЧНО ВАЖНЫЕ ТРЕБОВАНИЯ К СИСТЕМЕ В ЦЕЛОМ</w:t>
      </w:r>
    </w:p>
    <w:p w14:paraId="21A5495B" w14:textId="77777777" w:rsidR="00896157" w:rsidRPr="00F718FF" w:rsidRDefault="00896157" w:rsidP="00DD7B81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Связь данных.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 Действие в одном модуле должно автоматически отражаться в других. Купил курс </w:t>
      </w:r>
      <w:r w:rsidR="002A389D" w:rsidRPr="00F718FF">
        <w:rPr>
          <w:rFonts w:ascii="Calibri" w:hAnsi="Calibri" w:cs="Calibri"/>
          <w:color w:val="0F1115"/>
          <w:sz w:val="28"/>
          <w:szCs w:val="28"/>
        </w:rPr>
        <w:t>–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появился в календаре. Получил заключение ветврача </w:t>
      </w:r>
      <w:r w:rsidR="002A389D" w:rsidRPr="00F718FF">
        <w:rPr>
          <w:rFonts w:ascii="Calibri" w:hAnsi="Calibri" w:cs="Calibri"/>
          <w:color w:val="0F1115"/>
          <w:sz w:val="28"/>
          <w:szCs w:val="28"/>
        </w:rPr>
        <w:t>–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</w:t>
      </w:r>
      <w:r w:rsidR="00B4075C">
        <w:rPr>
          <w:rFonts w:ascii="Calibri" w:hAnsi="Calibri" w:cs="Calibri"/>
          <w:color w:val="0F1115"/>
          <w:sz w:val="28"/>
          <w:szCs w:val="28"/>
        </w:rPr>
        <w:t>отразилось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в медкарте.</w:t>
      </w:r>
    </w:p>
    <w:p w14:paraId="5CFBFE87" w14:textId="77777777" w:rsidR="00896157" w:rsidRPr="00F718FF" w:rsidRDefault="00896157" w:rsidP="00DD7B81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Полная автоматизация процессов.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 Подписка, напоминания, создание заказов </w:t>
      </w:r>
      <w:r w:rsidR="002A389D" w:rsidRPr="00F718FF">
        <w:rPr>
          <w:rFonts w:ascii="Calibri" w:hAnsi="Calibri" w:cs="Calibri"/>
          <w:color w:val="0F1115"/>
          <w:sz w:val="28"/>
          <w:szCs w:val="28"/>
        </w:rPr>
        <w:t>–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все должно работать без ручного вмешательства </w:t>
      </w:r>
      <w:r w:rsidR="00B4075C">
        <w:rPr>
          <w:rFonts w:ascii="Calibri" w:hAnsi="Calibri" w:cs="Calibri"/>
          <w:color w:val="0F1115"/>
          <w:sz w:val="28"/>
          <w:szCs w:val="28"/>
        </w:rPr>
        <w:t>администратора</w:t>
      </w:r>
      <w:r w:rsidRPr="00F718FF">
        <w:rPr>
          <w:rFonts w:ascii="Calibri" w:hAnsi="Calibri" w:cs="Calibri"/>
          <w:color w:val="0F1115"/>
          <w:sz w:val="28"/>
          <w:szCs w:val="28"/>
        </w:rPr>
        <w:t>.</w:t>
      </w:r>
    </w:p>
    <w:p w14:paraId="4A60578C" w14:textId="77777777" w:rsidR="00896157" w:rsidRPr="00F718FF" w:rsidRDefault="00896157" w:rsidP="00DD7B81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Безопасность и конфиденциальность.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 Данные питомцев (особенно медицинские), </w:t>
      </w:r>
      <w:r w:rsidR="00B4075C">
        <w:rPr>
          <w:rFonts w:ascii="Calibri" w:hAnsi="Calibri" w:cs="Calibri"/>
          <w:color w:val="0F1115"/>
          <w:sz w:val="28"/>
          <w:szCs w:val="28"/>
        </w:rPr>
        <w:t xml:space="preserve">персональные и </w:t>
      </w:r>
      <w:r w:rsidRPr="00F718FF">
        <w:rPr>
          <w:rFonts w:ascii="Calibri" w:hAnsi="Calibri" w:cs="Calibri"/>
          <w:color w:val="0F1115"/>
          <w:sz w:val="28"/>
          <w:szCs w:val="28"/>
        </w:rPr>
        <w:t>платежные данные пользователей должны быть максимально защищены. Доступ строго по правам</w:t>
      </w:r>
      <w:r w:rsidR="00B4075C">
        <w:rPr>
          <w:rFonts w:ascii="Calibri" w:hAnsi="Calibri" w:cs="Calibri"/>
          <w:color w:val="0F1115"/>
          <w:sz w:val="28"/>
          <w:szCs w:val="28"/>
        </w:rPr>
        <w:t>. Должен соблюдаться 152-ФЗ «О персональных данных».</w:t>
      </w:r>
    </w:p>
    <w:p w14:paraId="6D0B7790" w14:textId="77777777" w:rsidR="00896157" w:rsidRPr="00F718FF" w:rsidRDefault="00896157" w:rsidP="00DD7B81">
      <w:pPr>
        <w:pStyle w:val="ds-markdown-paragraph"/>
        <w:numPr>
          <w:ilvl w:val="0"/>
          <w:numId w:val="49"/>
        </w:numPr>
        <w:shd w:val="clear" w:color="auto" w:fill="FFFFFF"/>
        <w:spacing w:after="12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Интеграция с внешним миром.</w:t>
      </w:r>
      <w:r w:rsidRPr="00F718FF">
        <w:rPr>
          <w:rFonts w:ascii="Calibri" w:hAnsi="Calibri" w:cs="Calibri"/>
          <w:color w:val="0F1115"/>
          <w:sz w:val="28"/>
          <w:szCs w:val="28"/>
        </w:rPr>
        <w:t> Система должна быть готова к бесперебойному обмену данными с:</w:t>
      </w:r>
    </w:p>
    <w:p w14:paraId="6BF6CA1E" w14:textId="77777777" w:rsidR="00896157" w:rsidRPr="00F718FF" w:rsidRDefault="00896157" w:rsidP="00DD7B8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Платежным шлюзом</w:t>
      </w:r>
      <w:r w:rsidRPr="00F718FF">
        <w:rPr>
          <w:rFonts w:ascii="Calibri" w:hAnsi="Calibri" w:cs="Calibri"/>
          <w:color w:val="0F1115"/>
          <w:sz w:val="28"/>
          <w:szCs w:val="28"/>
        </w:rPr>
        <w:t> (разовые и регулярные платежи).</w:t>
      </w:r>
    </w:p>
    <w:p w14:paraId="75B4D602" w14:textId="77777777" w:rsidR="00896157" w:rsidRPr="00F718FF" w:rsidRDefault="00896157" w:rsidP="00DD7B8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API дистрибьютера</w:t>
      </w:r>
      <w:r w:rsidRPr="00F718FF">
        <w:rPr>
          <w:rFonts w:ascii="Calibri" w:hAnsi="Calibri" w:cs="Calibri"/>
          <w:color w:val="0F1115"/>
          <w:sz w:val="28"/>
          <w:szCs w:val="28"/>
        </w:rPr>
        <w:t> (получение каталога, отправка заказов).</w:t>
      </w:r>
    </w:p>
    <w:p w14:paraId="35830755" w14:textId="77777777" w:rsidR="00896157" w:rsidRPr="00F718FF" w:rsidRDefault="00896157" w:rsidP="00DD7B8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Bitrix24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 для отправки </w:t>
      </w:r>
      <w:proofErr w:type="spellStart"/>
      <w:r w:rsidRPr="00F718FF">
        <w:rPr>
          <w:rFonts w:ascii="Calibri" w:hAnsi="Calibri" w:cs="Calibri"/>
          <w:color w:val="0F1115"/>
          <w:sz w:val="28"/>
          <w:szCs w:val="28"/>
        </w:rPr>
        <w:t>email</w:t>
      </w:r>
      <w:proofErr w:type="spellEnd"/>
      <w:r w:rsidRPr="00F718FF">
        <w:rPr>
          <w:rFonts w:ascii="Calibri" w:hAnsi="Calibri" w:cs="Calibri"/>
          <w:color w:val="0F1115"/>
          <w:sz w:val="28"/>
          <w:szCs w:val="28"/>
        </w:rPr>
        <w:t xml:space="preserve"> и </w:t>
      </w:r>
      <w:proofErr w:type="spellStart"/>
      <w:r w:rsidRPr="00F718FF">
        <w:rPr>
          <w:rFonts w:ascii="Calibri" w:hAnsi="Calibri" w:cs="Calibri"/>
          <w:color w:val="0F1115"/>
          <w:sz w:val="28"/>
          <w:szCs w:val="28"/>
        </w:rPr>
        <w:t>push</w:t>
      </w:r>
      <w:proofErr w:type="spellEnd"/>
      <w:r w:rsidRPr="00F718FF">
        <w:rPr>
          <w:rFonts w:ascii="Calibri" w:hAnsi="Calibri" w:cs="Calibri"/>
          <w:color w:val="0F1115"/>
          <w:sz w:val="28"/>
          <w:szCs w:val="28"/>
        </w:rPr>
        <w:t xml:space="preserve">-уведомлений (а в будущем </w:t>
      </w:r>
      <w:r w:rsidR="002A389D" w:rsidRPr="00F718FF">
        <w:rPr>
          <w:rFonts w:ascii="Calibri" w:hAnsi="Calibri" w:cs="Calibri"/>
          <w:color w:val="0F1115"/>
          <w:sz w:val="28"/>
          <w:szCs w:val="28"/>
        </w:rPr>
        <w:t>–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 </w:t>
      </w:r>
      <w:proofErr w:type="spellStart"/>
      <w:r w:rsidRPr="00F718FF">
        <w:rPr>
          <w:rFonts w:ascii="Calibri" w:hAnsi="Calibri" w:cs="Calibri"/>
          <w:color w:val="0F1115"/>
          <w:sz w:val="28"/>
          <w:szCs w:val="28"/>
        </w:rPr>
        <w:t>Telegram</w:t>
      </w:r>
      <w:proofErr w:type="spellEnd"/>
      <w:r w:rsidRPr="00F718FF">
        <w:rPr>
          <w:rFonts w:ascii="Calibri" w:hAnsi="Calibri" w:cs="Calibri"/>
          <w:color w:val="0F1115"/>
          <w:sz w:val="28"/>
          <w:szCs w:val="28"/>
        </w:rPr>
        <w:t>-бота).</w:t>
      </w:r>
    </w:p>
    <w:p w14:paraId="7EBD2469" w14:textId="77777777" w:rsidR="00896157" w:rsidRPr="00F718FF" w:rsidRDefault="00896157" w:rsidP="00DD7B81">
      <w:pPr>
        <w:pStyle w:val="ds-markdown-paragraph"/>
        <w:numPr>
          <w:ilvl w:val="1"/>
          <w:numId w:val="4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Внешним AI-сервисом</w:t>
      </w:r>
      <w:r w:rsidRPr="00F718FF">
        <w:rPr>
          <w:rFonts w:ascii="Calibri" w:hAnsi="Calibri" w:cs="Calibri"/>
          <w:color w:val="0F1115"/>
          <w:sz w:val="28"/>
          <w:szCs w:val="28"/>
        </w:rPr>
        <w:t> для работы помощника.</w:t>
      </w:r>
    </w:p>
    <w:p w14:paraId="392ADCDC" w14:textId="77777777" w:rsidR="00896157" w:rsidRPr="00F718FF" w:rsidRDefault="00896157" w:rsidP="00DD7B81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Масштабируемость.</w:t>
      </w:r>
      <w:r w:rsidRPr="00F718FF">
        <w:rPr>
          <w:rFonts w:ascii="Calibri" w:hAnsi="Calibri" w:cs="Calibri"/>
          <w:color w:val="0F1115"/>
          <w:sz w:val="28"/>
          <w:szCs w:val="28"/>
        </w:rPr>
        <w:t> Архитектура должна предусматривать</w:t>
      </w:r>
      <w:r w:rsidR="00885631">
        <w:rPr>
          <w:rFonts w:ascii="Calibri" w:hAnsi="Calibri" w:cs="Calibri"/>
          <w:color w:val="0F1115"/>
          <w:sz w:val="28"/>
          <w:szCs w:val="28"/>
        </w:rPr>
        <w:t xml:space="preserve"> </w:t>
      </w:r>
      <w:r w:rsidR="00885631" w:rsidRPr="00F718FF">
        <w:rPr>
          <w:rFonts w:ascii="Calibri" w:hAnsi="Calibri" w:cs="Calibri"/>
          <w:color w:val="0F1115"/>
          <w:sz w:val="28"/>
          <w:szCs w:val="28"/>
        </w:rPr>
        <w:t>рост на тысячи активных пользователей и их питомцев</w:t>
      </w:r>
      <w:r w:rsidR="00885631">
        <w:rPr>
          <w:rFonts w:ascii="Calibri" w:hAnsi="Calibri" w:cs="Calibri"/>
          <w:color w:val="0F1115"/>
          <w:sz w:val="28"/>
          <w:szCs w:val="28"/>
        </w:rPr>
        <w:t xml:space="preserve"> каждый месяц, а также обеспечивать работу сервиса для большого количества онлайн пользователей, одновременно находящихся на сайте.</w:t>
      </w:r>
    </w:p>
    <w:p w14:paraId="3C67C268" w14:textId="77777777" w:rsidR="00896157" w:rsidRPr="00F718FF" w:rsidRDefault="00896157" w:rsidP="00DD7B81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Calibri" w:hAnsi="Calibri" w:cs="Calibri"/>
          <w:color w:val="0F1115"/>
          <w:sz w:val="28"/>
          <w:szCs w:val="28"/>
        </w:rPr>
      </w:pPr>
      <w:r w:rsidRPr="00F718FF">
        <w:rPr>
          <w:rStyle w:val="af0"/>
          <w:rFonts w:ascii="Calibri" w:eastAsiaTheme="majorEastAsia" w:hAnsi="Calibri" w:cs="Calibri"/>
          <w:color w:val="0F1115"/>
          <w:sz w:val="28"/>
          <w:szCs w:val="28"/>
        </w:rPr>
        <w:t>Четкий API для фронтенда.</w:t>
      </w:r>
      <w:r w:rsidRPr="00F718FF">
        <w:rPr>
          <w:rFonts w:ascii="Calibri" w:hAnsi="Calibri" w:cs="Calibri"/>
          <w:color w:val="0F1115"/>
          <w:sz w:val="28"/>
          <w:szCs w:val="28"/>
        </w:rPr>
        <w:t xml:space="preserve"> У фронтенд-разработчиков должен быть </w:t>
      </w:r>
      <w:r w:rsidR="00A2430A">
        <w:rPr>
          <w:rFonts w:ascii="Calibri" w:hAnsi="Calibri" w:cs="Calibri"/>
          <w:color w:val="0F1115"/>
          <w:sz w:val="28"/>
          <w:szCs w:val="28"/>
        </w:rPr>
        <w:t>подроб</w:t>
      </w:r>
      <w:r w:rsidR="00055CD7">
        <w:rPr>
          <w:rFonts w:ascii="Calibri" w:hAnsi="Calibri" w:cs="Calibri"/>
          <w:color w:val="0F1115"/>
          <w:sz w:val="28"/>
          <w:szCs w:val="28"/>
        </w:rPr>
        <w:t>ный, структурированный и понятный план работы бэкенда</w:t>
      </w:r>
      <w:r w:rsidRPr="00F718FF">
        <w:rPr>
          <w:rFonts w:ascii="Calibri" w:hAnsi="Calibri" w:cs="Calibri"/>
          <w:color w:val="0F1115"/>
          <w:sz w:val="28"/>
          <w:szCs w:val="28"/>
        </w:rPr>
        <w:t>: какие запросы куда отправлять, что передавать и что получать в ответ для реализации любого сценария.</w:t>
      </w:r>
    </w:p>
    <w:p w14:paraId="7399EB7E" w14:textId="77777777" w:rsidR="006303F1" w:rsidRPr="00F718FF" w:rsidRDefault="006303F1">
      <w:pPr>
        <w:rPr>
          <w:rFonts w:ascii="Calibri" w:hAnsi="Calibri" w:cs="Calibri"/>
          <w:sz w:val="28"/>
          <w:szCs w:val="28"/>
        </w:rPr>
      </w:pPr>
    </w:p>
    <w:sectPr w:rsidR="006303F1" w:rsidRPr="00F718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01" w:date="2025-12-11T21:53:00Z" w:initials="u">
    <w:p w14:paraId="63469A84" w14:textId="77777777" w:rsidR="009215CA" w:rsidRDefault="009215CA" w:rsidP="009215CA">
      <w:r>
        <w:rPr>
          <w:rStyle w:val="ac"/>
        </w:rPr>
        <w:annotationRef/>
      </w:r>
      <w:r>
        <w:rPr>
          <w:sz w:val="20"/>
          <w:szCs w:val="20"/>
        </w:rPr>
        <w:t>Егор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469A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9440A2" w16cex:dateUtc="2025-12-11T18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469A84" w16cid:durableId="629440A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2E2"/>
    <w:multiLevelType w:val="multilevel"/>
    <w:tmpl w:val="1510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F4F8D"/>
    <w:multiLevelType w:val="multilevel"/>
    <w:tmpl w:val="0FD4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A431D"/>
    <w:multiLevelType w:val="multilevel"/>
    <w:tmpl w:val="099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56EC"/>
    <w:multiLevelType w:val="multilevel"/>
    <w:tmpl w:val="A37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D288F"/>
    <w:multiLevelType w:val="multilevel"/>
    <w:tmpl w:val="4A06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A6C88"/>
    <w:multiLevelType w:val="multilevel"/>
    <w:tmpl w:val="F79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86BDA"/>
    <w:multiLevelType w:val="multilevel"/>
    <w:tmpl w:val="917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90790"/>
    <w:multiLevelType w:val="multilevel"/>
    <w:tmpl w:val="A9E8C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3F765A"/>
    <w:multiLevelType w:val="multilevel"/>
    <w:tmpl w:val="79C2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B2457"/>
    <w:multiLevelType w:val="multilevel"/>
    <w:tmpl w:val="C73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3723A"/>
    <w:multiLevelType w:val="multilevel"/>
    <w:tmpl w:val="BE6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F7114"/>
    <w:multiLevelType w:val="multilevel"/>
    <w:tmpl w:val="C37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93ECB"/>
    <w:multiLevelType w:val="multilevel"/>
    <w:tmpl w:val="4BF0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AA045A"/>
    <w:multiLevelType w:val="multilevel"/>
    <w:tmpl w:val="5CB2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05B44"/>
    <w:multiLevelType w:val="multilevel"/>
    <w:tmpl w:val="1CA0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B498D"/>
    <w:multiLevelType w:val="multilevel"/>
    <w:tmpl w:val="F174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94279D"/>
    <w:multiLevelType w:val="multilevel"/>
    <w:tmpl w:val="F93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93551"/>
    <w:multiLevelType w:val="multilevel"/>
    <w:tmpl w:val="5E98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23DF7"/>
    <w:multiLevelType w:val="multilevel"/>
    <w:tmpl w:val="FF4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858E9"/>
    <w:multiLevelType w:val="multilevel"/>
    <w:tmpl w:val="5B52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C95609"/>
    <w:multiLevelType w:val="multilevel"/>
    <w:tmpl w:val="C9C4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927B4A"/>
    <w:multiLevelType w:val="multilevel"/>
    <w:tmpl w:val="37B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41F76"/>
    <w:multiLevelType w:val="multilevel"/>
    <w:tmpl w:val="6D3E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6822A3"/>
    <w:multiLevelType w:val="multilevel"/>
    <w:tmpl w:val="0FF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7518D"/>
    <w:multiLevelType w:val="multilevel"/>
    <w:tmpl w:val="B750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E72F72"/>
    <w:multiLevelType w:val="multilevel"/>
    <w:tmpl w:val="AEBA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08161C"/>
    <w:multiLevelType w:val="multilevel"/>
    <w:tmpl w:val="D922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FF6839"/>
    <w:multiLevelType w:val="multilevel"/>
    <w:tmpl w:val="2B8C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5749B9"/>
    <w:multiLevelType w:val="multilevel"/>
    <w:tmpl w:val="0C6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E57C6"/>
    <w:multiLevelType w:val="multilevel"/>
    <w:tmpl w:val="420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17443"/>
    <w:multiLevelType w:val="multilevel"/>
    <w:tmpl w:val="0EDA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7B113F"/>
    <w:multiLevelType w:val="multilevel"/>
    <w:tmpl w:val="9FB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02221"/>
    <w:multiLevelType w:val="multilevel"/>
    <w:tmpl w:val="144CE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657DAD"/>
    <w:multiLevelType w:val="multilevel"/>
    <w:tmpl w:val="678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7A6F82"/>
    <w:multiLevelType w:val="multilevel"/>
    <w:tmpl w:val="6154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00003"/>
    <w:multiLevelType w:val="multilevel"/>
    <w:tmpl w:val="242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DC0D9A"/>
    <w:multiLevelType w:val="multilevel"/>
    <w:tmpl w:val="049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14CB8"/>
    <w:multiLevelType w:val="multilevel"/>
    <w:tmpl w:val="CD70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F83797"/>
    <w:multiLevelType w:val="hybridMultilevel"/>
    <w:tmpl w:val="1DB29758"/>
    <w:lvl w:ilvl="0" w:tplc="F46468B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C5A4190"/>
    <w:multiLevelType w:val="multilevel"/>
    <w:tmpl w:val="FC7A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6038FE"/>
    <w:multiLevelType w:val="multilevel"/>
    <w:tmpl w:val="2C1A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356B5A"/>
    <w:multiLevelType w:val="multilevel"/>
    <w:tmpl w:val="545C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E40C2C"/>
    <w:multiLevelType w:val="multilevel"/>
    <w:tmpl w:val="3AB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2504EF"/>
    <w:multiLevelType w:val="multilevel"/>
    <w:tmpl w:val="F82C3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0503D5"/>
    <w:multiLevelType w:val="multilevel"/>
    <w:tmpl w:val="425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8A101C"/>
    <w:multiLevelType w:val="multilevel"/>
    <w:tmpl w:val="4B6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6C5E4B"/>
    <w:multiLevelType w:val="multilevel"/>
    <w:tmpl w:val="4D3A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A6BD9"/>
    <w:multiLevelType w:val="multilevel"/>
    <w:tmpl w:val="6C36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9A3390"/>
    <w:multiLevelType w:val="multilevel"/>
    <w:tmpl w:val="9C62C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538673">
    <w:abstractNumId w:val="8"/>
  </w:num>
  <w:num w:numId="2" w16cid:durableId="524177259">
    <w:abstractNumId w:val="36"/>
  </w:num>
  <w:num w:numId="3" w16cid:durableId="770202399">
    <w:abstractNumId w:val="12"/>
  </w:num>
  <w:num w:numId="4" w16cid:durableId="70008377">
    <w:abstractNumId w:val="22"/>
  </w:num>
  <w:num w:numId="5" w16cid:durableId="1149784919">
    <w:abstractNumId w:val="46"/>
  </w:num>
  <w:num w:numId="6" w16cid:durableId="670182198">
    <w:abstractNumId w:val="13"/>
  </w:num>
  <w:num w:numId="7" w16cid:durableId="77753887">
    <w:abstractNumId w:val="27"/>
  </w:num>
  <w:num w:numId="8" w16cid:durableId="1008941345">
    <w:abstractNumId w:val="45"/>
  </w:num>
  <w:num w:numId="9" w16cid:durableId="975454580">
    <w:abstractNumId w:val="1"/>
  </w:num>
  <w:num w:numId="10" w16cid:durableId="650526332">
    <w:abstractNumId w:val="25"/>
  </w:num>
  <w:num w:numId="11" w16cid:durableId="1995209692">
    <w:abstractNumId w:val="11"/>
  </w:num>
  <w:num w:numId="12" w16cid:durableId="473760329">
    <w:abstractNumId w:val="17"/>
  </w:num>
  <w:num w:numId="13" w16cid:durableId="1715616271">
    <w:abstractNumId w:val="24"/>
  </w:num>
  <w:num w:numId="14" w16cid:durableId="483552806">
    <w:abstractNumId w:val="30"/>
  </w:num>
  <w:num w:numId="15" w16cid:durableId="947663319">
    <w:abstractNumId w:val="10"/>
  </w:num>
  <w:num w:numId="16" w16cid:durableId="901715722">
    <w:abstractNumId w:val="2"/>
  </w:num>
  <w:num w:numId="17" w16cid:durableId="813834102">
    <w:abstractNumId w:val="37"/>
  </w:num>
  <w:num w:numId="18" w16cid:durableId="48380985">
    <w:abstractNumId w:val="40"/>
  </w:num>
  <w:num w:numId="19" w16cid:durableId="1433665548">
    <w:abstractNumId w:val="38"/>
  </w:num>
  <w:num w:numId="20" w16cid:durableId="1800106078">
    <w:abstractNumId w:val="48"/>
  </w:num>
  <w:num w:numId="21" w16cid:durableId="1133400893">
    <w:abstractNumId w:val="26"/>
  </w:num>
  <w:num w:numId="22" w16cid:durableId="780607388">
    <w:abstractNumId w:val="44"/>
  </w:num>
  <w:num w:numId="23" w16cid:durableId="1984431594">
    <w:abstractNumId w:val="9"/>
  </w:num>
  <w:num w:numId="24" w16cid:durableId="137114250">
    <w:abstractNumId w:val="21"/>
  </w:num>
  <w:num w:numId="25" w16cid:durableId="1696148999">
    <w:abstractNumId w:val="14"/>
  </w:num>
  <w:num w:numId="26" w16cid:durableId="1815946693">
    <w:abstractNumId w:val="47"/>
  </w:num>
  <w:num w:numId="27" w16cid:durableId="1130900595">
    <w:abstractNumId w:val="4"/>
  </w:num>
  <w:num w:numId="28" w16cid:durableId="350881726">
    <w:abstractNumId w:val="15"/>
  </w:num>
  <w:num w:numId="29" w16cid:durableId="943420120">
    <w:abstractNumId w:val="20"/>
  </w:num>
  <w:num w:numId="30" w16cid:durableId="1660032787">
    <w:abstractNumId w:val="29"/>
  </w:num>
  <w:num w:numId="31" w16cid:durableId="1260597426">
    <w:abstractNumId w:val="5"/>
  </w:num>
  <w:num w:numId="32" w16cid:durableId="600914187">
    <w:abstractNumId w:val="41"/>
  </w:num>
  <w:num w:numId="33" w16cid:durableId="1027559094">
    <w:abstractNumId w:val="19"/>
  </w:num>
  <w:num w:numId="34" w16cid:durableId="473790969">
    <w:abstractNumId w:val="42"/>
  </w:num>
  <w:num w:numId="35" w16cid:durableId="1876387240">
    <w:abstractNumId w:val="31"/>
  </w:num>
  <w:num w:numId="36" w16cid:durableId="294605423">
    <w:abstractNumId w:val="34"/>
  </w:num>
  <w:num w:numId="37" w16cid:durableId="927617503">
    <w:abstractNumId w:val="23"/>
  </w:num>
  <w:num w:numId="38" w16cid:durableId="1579821795">
    <w:abstractNumId w:val="3"/>
  </w:num>
  <w:num w:numId="39" w16cid:durableId="935944883">
    <w:abstractNumId w:val="32"/>
  </w:num>
  <w:num w:numId="40" w16cid:durableId="374163907">
    <w:abstractNumId w:val="39"/>
  </w:num>
  <w:num w:numId="41" w16cid:durableId="1051266748">
    <w:abstractNumId w:val="35"/>
  </w:num>
  <w:num w:numId="42" w16cid:durableId="1876192000">
    <w:abstractNumId w:val="28"/>
  </w:num>
  <w:num w:numId="43" w16cid:durableId="1632320256">
    <w:abstractNumId w:val="6"/>
  </w:num>
  <w:num w:numId="44" w16cid:durableId="1164517010">
    <w:abstractNumId w:val="7"/>
  </w:num>
  <w:num w:numId="45" w16cid:durableId="883442081">
    <w:abstractNumId w:val="43"/>
  </w:num>
  <w:num w:numId="46" w16cid:durableId="618798747">
    <w:abstractNumId w:val="16"/>
  </w:num>
  <w:num w:numId="47" w16cid:durableId="949971704">
    <w:abstractNumId w:val="33"/>
  </w:num>
  <w:num w:numId="48" w16cid:durableId="1350181861">
    <w:abstractNumId w:val="18"/>
  </w:num>
  <w:num w:numId="49" w16cid:durableId="1777358905">
    <w:abstractNumId w:val="0"/>
  </w:num>
  <w:numIdMacAtCleanup w:val="4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01">
    <w15:presenceInfo w15:providerId="AD" w15:userId="S::E2306@doffice.org::46f0b262-9256-4dc6-8fe9-ddb818c87a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92"/>
    <w:rsid w:val="00014EAD"/>
    <w:rsid w:val="00023DC9"/>
    <w:rsid w:val="00055CD7"/>
    <w:rsid w:val="000868C4"/>
    <w:rsid w:val="000C3CD3"/>
    <w:rsid w:val="000E6107"/>
    <w:rsid w:val="000F2143"/>
    <w:rsid w:val="000F39AA"/>
    <w:rsid w:val="001076E1"/>
    <w:rsid w:val="001129B4"/>
    <w:rsid w:val="001859B3"/>
    <w:rsid w:val="00186792"/>
    <w:rsid w:val="001C444B"/>
    <w:rsid w:val="001F7DC2"/>
    <w:rsid w:val="0023232D"/>
    <w:rsid w:val="00284FC0"/>
    <w:rsid w:val="002A389D"/>
    <w:rsid w:val="002B4198"/>
    <w:rsid w:val="002C21B6"/>
    <w:rsid w:val="002E06A0"/>
    <w:rsid w:val="00323864"/>
    <w:rsid w:val="003C0213"/>
    <w:rsid w:val="00406A31"/>
    <w:rsid w:val="00481848"/>
    <w:rsid w:val="004A3863"/>
    <w:rsid w:val="004A4FD9"/>
    <w:rsid w:val="004C0FCC"/>
    <w:rsid w:val="004D7C1B"/>
    <w:rsid w:val="00592D75"/>
    <w:rsid w:val="005A1F95"/>
    <w:rsid w:val="005C3007"/>
    <w:rsid w:val="005E0519"/>
    <w:rsid w:val="005F4691"/>
    <w:rsid w:val="00602AB1"/>
    <w:rsid w:val="00615258"/>
    <w:rsid w:val="00624838"/>
    <w:rsid w:val="006303F1"/>
    <w:rsid w:val="00693DDF"/>
    <w:rsid w:val="006E014A"/>
    <w:rsid w:val="006E6EA1"/>
    <w:rsid w:val="007C1178"/>
    <w:rsid w:val="007C11BF"/>
    <w:rsid w:val="00807930"/>
    <w:rsid w:val="00812B50"/>
    <w:rsid w:val="008224ED"/>
    <w:rsid w:val="008234DB"/>
    <w:rsid w:val="00825064"/>
    <w:rsid w:val="0084534F"/>
    <w:rsid w:val="00865307"/>
    <w:rsid w:val="0087233B"/>
    <w:rsid w:val="00885631"/>
    <w:rsid w:val="00896157"/>
    <w:rsid w:val="008B7CA6"/>
    <w:rsid w:val="008D0A65"/>
    <w:rsid w:val="008F26AA"/>
    <w:rsid w:val="008F7572"/>
    <w:rsid w:val="00901522"/>
    <w:rsid w:val="009215CA"/>
    <w:rsid w:val="00922870"/>
    <w:rsid w:val="0092641B"/>
    <w:rsid w:val="009365CE"/>
    <w:rsid w:val="009625AF"/>
    <w:rsid w:val="00A0230C"/>
    <w:rsid w:val="00A2430A"/>
    <w:rsid w:val="00A52013"/>
    <w:rsid w:val="00AC0D22"/>
    <w:rsid w:val="00B04AA3"/>
    <w:rsid w:val="00B06E7D"/>
    <w:rsid w:val="00B126D7"/>
    <w:rsid w:val="00B4075C"/>
    <w:rsid w:val="00B9546B"/>
    <w:rsid w:val="00C33A9D"/>
    <w:rsid w:val="00C7258C"/>
    <w:rsid w:val="00CA2AC7"/>
    <w:rsid w:val="00CA7B3F"/>
    <w:rsid w:val="00D01DA7"/>
    <w:rsid w:val="00D31D0F"/>
    <w:rsid w:val="00D87668"/>
    <w:rsid w:val="00DD7B81"/>
    <w:rsid w:val="00E36CBE"/>
    <w:rsid w:val="00EA2F99"/>
    <w:rsid w:val="00F23238"/>
    <w:rsid w:val="00F64646"/>
    <w:rsid w:val="00F718FF"/>
    <w:rsid w:val="00FB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D4587A3"/>
  <w15:chartTrackingRefBased/>
  <w15:docId w15:val="{401AA0AB-7962-834A-9E8F-06612FABC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0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0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0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0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4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4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4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4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4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4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4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4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4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4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4AA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04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annotation reference"/>
    <w:basedOn w:val="a0"/>
    <w:uiPriority w:val="99"/>
    <w:semiHidden/>
    <w:unhideWhenUsed/>
    <w:rsid w:val="00B04AA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table" w:styleId="af">
    <w:name w:val="Table Grid"/>
    <w:basedOn w:val="a1"/>
    <w:uiPriority w:val="39"/>
    <w:rsid w:val="00E3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7C1178"/>
  </w:style>
  <w:style w:type="paragraph" w:customStyle="1" w:styleId="p3">
    <w:name w:val="p3"/>
    <w:basedOn w:val="a"/>
    <w:rsid w:val="007C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7C1178"/>
  </w:style>
  <w:style w:type="character" w:styleId="af0">
    <w:name w:val="Strong"/>
    <w:basedOn w:val="a0"/>
    <w:uiPriority w:val="22"/>
    <w:qFormat/>
    <w:rsid w:val="00F64646"/>
    <w:rPr>
      <w:b/>
      <w:bCs/>
    </w:rPr>
  </w:style>
  <w:style w:type="paragraph" w:customStyle="1" w:styleId="ds-markdown-paragraph">
    <w:name w:val="ds-markdown-paragraph"/>
    <w:basedOn w:val="a"/>
    <w:rsid w:val="00F64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1">
    <w:name w:val="Emphasis"/>
    <w:basedOn w:val="a0"/>
    <w:uiPriority w:val="20"/>
    <w:qFormat/>
    <w:rsid w:val="00F64646"/>
    <w:rPr>
      <w:i/>
      <w:iCs/>
    </w:rPr>
  </w:style>
  <w:style w:type="paragraph" w:styleId="af2">
    <w:name w:val="annotation subject"/>
    <w:basedOn w:val="ad"/>
    <w:next w:val="ad"/>
    <w:link w:val="af3"/>
    <w:uiPriority w:val="99"/>
    <w:semiHidden/>
    <w:unhideWhenUsed/>
    <w:rsid w:val="009215CA"/>
    <w:rPr>
      <w:b/>
      <w:bCs/>
    </w:rPr>
  </w:style>
  <w:style w:type="character" w:customStyle="1" w:styleId="af3">
    <w:name w:val="Тема примечания Знак"/>
    <w:basedOn w:val="ae"/>
    <w:link w:val="af2"/>
    <w:uiPriority w:val="99"/>
    <w:semiHidden/>
    <w:rsid w:val="009215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9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enis/Desktop/&#1041;&#1080;&#1079;&#1085;&#1077;&#1089;/&#1055;&#1080;&#1090;&#1086;&#1084;&#1077;&#1094;%20+/&#1057;&#1072;&#1080;&#774;&#1090;/&#1058;&#1047;%20(beck)/&#1058;&#1047;%20&#1085;&#1072;%20back-end%20(&#1076;&#1083;&#1103;%20MVP)%2011.12.202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ТЗ на back-end (для MVP) 11.12.2025.dotx</Template>
  <TotalTime>0</TotalTime>
  <Pages>4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user01</cp:lastModifiedBy>
  <cp:revision>2</cp:revision>
  <dcterms:created xsi:type="dcterms:W3CDTF">2025-12-12T12:29:00Z</dcterms:created>
  <dcterms:modified xsi:type="dcterms:W3CDTF">2025-12-12T12:29:00Z</dcterms:modified>
</cp:coreProperties>
</file>